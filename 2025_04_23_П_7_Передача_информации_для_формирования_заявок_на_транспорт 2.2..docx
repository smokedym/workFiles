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4D057" w14:textId="77777777" w:rsidR="00BA2CA1" w:rsidRDefault="00BA2CA1" w:rsidP="00D10C3A">
      <w:pPr>
        <w:tabs>
          <w:tab w:val="left" w:pos="0"/>
        </w:tabs>
        <w:spacing w:line="276" w:lineRule="auto"/>
        <w:rPr>
          <w:color w:val="000000" w:themeColor="text1"/>
        </w:rPr>
      </w:pPr>
    </w:p>
    <w:p w14:paraId="2829A68C" w14:textId="77777777" w:rsidR="00BA2CA1" w:rsidRDefault="00BA2CA1" w:rsidP="00D10C3A">
      <w:pPr>
        <w:keepLines/>
        <w:tabs>
          <w:tab w:val="left" w:pos="0"/>
        </w:tabs>
        <w:spacing w:line="276" w:lineRule="auto"/>
        <w:contextualSpacing/>
        <w:jc w:val="center"/>
        <w:rPr>
          <w:b/>
          <w:color w:val="000000" w:themeColor="text1"/>
        </w:rPr>
      </w:pPr>
      <w:bookmarkStart w:id="0" w:name="_Hlk62825381"/>
    </w:p>
    <w:p w14:paraId="60E715F5" w14:textId="77777777" w:rsidR="00BA2CA1" w:rsidRDefault="00BA2CA1" w:rsidP="00D10C3A">
      <w:pPr>
        <w:tabs>
          <w:tab w:val="left" w:pos="0"/>
        </w:tabs>
        <w:ind w:left="142"/>
        <w:jc w:val="center"/>
        <w:rPr>
          <w:b/>
          <w:sz w:val="30"/>
        </w:rPr>
      </w:pPr>
    </w:p>
    <w:p w14:paraId="1C4254B0" w14:textId="77777777" w:rsidR="00BA2CA1" w:rsidRDefault="00BA2CA1" w:rsidP="00D10C3A">
      <w:pPr>
        <w:tabs>
          <w:tab w:val="left" w:pos="0"/>
        </w:tabs>
        <w:ind w:left="142"/>
        <w:jc w:val="center"/>
        <w:rPr>
          <w:b/>
          <w:sz w:val="30"/>
        </w:rPr>
      </w:pPr>
    </w:p>
    <w:p w14:paraId="37B7A101" w14:textId="77777777" w:rsidR="00BA2CA1" w:rsidRDefault="00BA2CA1" w:rsidP="00D10C3A">
      <w:pPr>
        <w:tabs>
          <w:tab w:val="left" w:pos="0"/>
        </w:tabs>
        <w:ind w:left="142"/>
        <w:jc w:val="center"/>
        <w:rPr>
          <w:b/>
          <w:sz w:val="30"/>
        </w:rPr>
      </w:pPr>
    </w:p>
    <w:p w14:paraId="1AA87EA1" w14:textId="77777777" w:rsidR="00BA2CA1" w:rsidRDefault="00BA2CA1" w:rsidP="00D10C3A">
      <w:pPr>
        <w:tabs>
          <w:tab w:val="left" w:pos="0"/>
        </w:tabs>
        <w:ind w:left="142"/>
        <w:jc w:val="center"/>
        <w:rPr>
          <w:b/>
          <w:sz w:val="30"/>
        </w:rPr>
      </w:pPr>
    </w:p>
    <w:p w14:paraId="4D0EA31B" w14:textId="77777777" w:rsidR="00BA2CA1" w:rsidRDefault="00BA2CA1" w:rsidP="00D10C3A">
      <w:pPr>
        <w:tabs>
          <w:tab w:val="left" w:pos="0"/>
        </w:tabs>
        <w:ind w:left="142"/>
        <w:jc w:val="center"/>
        <w:rPr>
          <w:b/>
          <w:sz w:val="30"/>
        </w:rPr>
      </w:pPr>
    </w:p>
    <w:p w14:paraId="45941AA0" w14:textId="77777777" w:rsidR="00BA2CA1" w:rsidRDefault="00BA2CA1" w:rsidP="00D10C3A">
      <w:pPr>
        <w:tabs>
          <w:tab w:val="left" w:pos="0"/>
        </w:tabs>
        <w:ind w:left="142"/>
        <w:jc w:val="center"/>
        <w:rPr>
          <w:b/>
          <w:sz w:val="30"/>
        </w:rPr>
      </w:pPr>
    </w:p>
    <w:p w14:paraId="5DCE4178" w14:textId="77777777" w:rsidR="00BA2CA1" w:rsidRDefault="00BA2CA1" w:rsidP="00D10C3A">
      <w:pPr>
        <w:tabs>
          <w:tab w:val="left" w:pos="0"/>
        </w:tabs>
        <w:ind w:left="142"/>
        <w:jc w:val="center"/>
        <w:rPr>
          <w:b/>
          <w:sz w:val="30"/>
        </w:rPr>
      </w:pPr>
    </w:p>
    <w:p w14:paraId="4CB26E29" w14:textId="77777777" w:rsidR="00BA2CA1" w:rsidRDefault="00BA2CA1" w:rsidP="00D10C3A">
      <w:pPr>
        <w:tabs>
          <w:tab w:val="left" w:pos="0"/>
        </w:tabs>
        <w:ind w:left="142"/>
        <w:jc w:val="center"/>
        <w:rPr>
          <w:b/>
          <w:sz w:val="30"/>
        </w:rPr>
      </w:pPr>
    </w:p>
    <w:p w14:paraId="7439055D" w14:textId="77777777" w:rsidR="00BA2CA1" w:rsidRDefault="00BA2CA1" w:rsidP="00D10C3A">
      <w:pPr>
        <w:tabs>
          <w:tab w:val="left" w:pos="0"/>
        </w:tabs>
        <w:ind w:left="142"/>
        <w:jc w:val="center"/>
        <w:rPr>
          <w:b/>
          <w:sz w:val="30"/>
        </w:rPr>
      </w:pPr>
    </w:p>
    <w:p w14:paraId="4A8FC542" w14:textId="77777777" w:rsidR="00BA2CA1" w:rsidRDefault="00BA2CA1" w:rsidP="00D10C3A">
      <w:pPr>
        <w:tabs>
          <w:tab w:val="left" w:pos="0"/>
        </w:tabs>
        <w:ind w:left="142"/>
        <w:jc w:val="center"/>
        <w:rPr>
          <w:b/>
          <w:sz w:val="30"/>
        </w:rPr>
      </w:pPr>
    </w:p>
    <w:p w14:paraId="088F5437" w14:textId="77777777" w:rsidR="00BA2CA1" w:rsidRDefault="00BA2CA1" w:rsidP="00D10C3A">
      <w:pPr>
        <w:tabs>
          <w:tab w:val="left" w:pos="0"/>
        </w:tabs>
        <w:ind w:left="142"/>
        <w:jc w:val="center"/>
        <w:rPr>
          <w:b/>
          <w:sz w:val="30"/>
        </w:rPr>
      </w:pPr>
    </w:p>
    <w:p w14:paraId="7D9E7048" w14:textId="77777777" w:rsidR="00BA2CA1" w:rsidRDefault="00BA2CA1" w:rsidP="00D10C3A">
      <w:pPr>
        <w:tabs>
          <w:tab w:val="left" w:pos="0"/>
        </w:tabs>
        <w:ind w:left="142"/>
        <w:jc w:val="center"/>
        <w:rPr>
          <w:b/>
          <w:sz w:val="30"/>
        </w:rPr>
      </w:pPr>
    </w:p>
    <w:p w14:paraId="42468419" w14:textId="77777777" w:rsidR="00BA2CA1" w:rsidRDefault="00BA2CA1" w:rsidP="00D10C3A">
      <w:pPr>
        <w:tabs>
          <w:tab w:val="left" w:pos="0"/>
        </w:tabs>
        <w:ind w:left="142"/>
        <w:jc w:val="center"/>
        <w:rPr>
          <w:b/>
          <w:sz w:val="30"/>
        </w:rPr>
      </w:pPr>
    </w:p>
    <w:p w14:paraId="26469C5C" w14:textId="77777777" w:rsidR="00BA2CA1" w:rsidRDefault="00BA2CA1" w:rsidP="00D10C3A">
      <w:pPr>
        <w:tabs>
          <w:tab w:val="left" w:pos="0"/>
        </w:tabs>
        <w:ind w:left="142"/>
        <w:jc w:val="center"/>
        <w:rPr>
          <w:b/>
          <w:sz w:val="30"/>
        </w:rPr>
      </w:pPr>
    </w:p>
    <w:p w14:paraId="7DE930C3" w14:textId="77777777" w:rsidR="00BA2CA1" w:rsidRDefault="00BA2CA1" w:rsidP="00D10C3A">
      <w:pPr>
        <w:tabs>
          <w:tab w:val="left" w:pos="0"/>
        </w:tabs>
        <w:spacing w:line="276" w:lineRule="auto"/>
        <w:rPr>
          <w:color w:val="000000" w:themeColor="text1"/>
          <w:sz w:val="28"/>
        </w:rPr>
      </w:pPr>
    </w:p>
    <w:bookmarkEnd w:id="0"/>
    <w:p w14:paraId="7600A3A5" w14:textId="77777777" w:rsidR="00BA2CA1" w:rsidRDefault="00BA2CA1" w:rsidP="00D10C3A">
      <w:pPr>
        <w:tabs>
          <w:tab w:val="left" w:pos="0"/>
        </w:tabs>
        <w:spacing w:line="276" w:lineRule="auto"/>
        <w:jc w:val="center"/>
        <w:rPr>
          <w:color w:val="000000" w:themeColor="text1"/>
          <w:sz w:val="28"/>
        </w:rPr>
      </w:pPr>
    </w:p>
    <w:p w14:paraId="4B907D54" w14:textId="0DA332FB" w:rsidR="00BA2CA1" w:rsidRDefault="00B05D6A" w:rsidP="00B05D6A">
      <w:pPr>
        <w:tabs>
          <w:tab w:val="left" w:pos="0"/>
        </w:tabs>
        <w:spacing w:line="276" w:lineRule="auto"/>
        <w:jc w:val="center"/>
      </w:pPr>
      <w:r w:rsidRPr="00B05D6A">
        <w:rPr>
          <w:rFonts w:eastAsia="Calibri"/>
          <w:b/>
          <w:caps/>
          <w:sz w:val="32"/>
          <w:szCs w:val="32"/>
        </w:rPr>
        <w:t>Интеграционное взаимодействие СОУР-СУПА В</w:t>
      </w:r>
      <w:r>
        <w:rPr>
          <w:rFonts w:eastAsia="Calibri"/>
          <w:b/>
          <w:caps/>
          <w:sz w:val="32"/>
          <w:szCs w:val="32"/>
        </w:rPr>
        <w:t> </w:t>
      </w:r>
      <w:r w:rsidRPr="00B05D6A">
        <w:rPr>
          <w:rFonts w:eastAsia="Calibri"/>
          <w:b/>
          <w:caps/>
          <w:sz w:val="32"/>
          <w:szCs w:val="32"/>
        </w:rPr>
        <w:t>ЧАСТИ передачи информации для</w:t>
      </w:r>
      <w:r>
        <w:rPr>
          <w:rFonts w:eastAsia="Calibri"/>
          <w:b/>
          <w:caps/>
          <w:sz w:val="32"/>
          <w:szCs w:val="32"/>
        </w:rPr>
        <w:t> </w:t>
      </w:r>
      <w:r w:rsidRPr="00B05D6A">
        <w:rPr>
          <w:rFonts w:eastAsia="Calibri"/>
          <w:b/>
          <w:caps/>
          <w:sz w:val="32"/>
          <w:szCs w:val="32"/>
        </w:rPr>
        <w:t>формирования заявок на транспорт</w:t>
      </w:r>
    </w:p>
    <w:p w14:paraId="0124DBFB" w14:textId="2496AC31" w:rsidR="00BA2CA1" w:rsidRPr="00446DDF" w:rsidRDefault="00BA03AF" w:rsidP="00D10C3A">
      <w:pPr>
        <w:tabs>
          <w:tab w:val="left" w:pos="0"/>
        </w:tabs>
        <w:jc w:val="center"/>
        <w:sectPr w:rsidR="00BA2CA1" w:rsidRPr="00446DDF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418" w:header="709" w:footer="709" w:gutter="0"/>
          <w:cols w:space="720"/>
          <w:titlePg/>
        </w:sectPr>
      </w:pPr>
      <w:bookmarkStart w:id="1" w:name="_Hlk152158885"/>
      <w:r w:rsidRPr="00FD75CC">
        <w:t>П.</w:t>
      </w:r>
      <w:r w:rsidR="00B05D6A">
        <w:t>7</w:t>
      </w:r>
      <w:r w:rsidRPr="00FD75CC">
        <w:t xml:space="preserve"> </w:t>
      </w:r>
      <w:r w:rsidRPr="002C4C3D">
        <w:t>«</w:t>
      </w:r>
      <w:bookmarkEnd w:id="1"/>
      <w:r w:rsidR="00B05D6A">
        <w:t>П</w:t>
      </w:r>
      <w:r w:rsidR="00B05D6A" w:rsidRPr="00B05D6A">
        <w:t>ередач</w:t>
      </w:r>
      <w:r w:rsidR="00B05D6A">
        <w:t>а</w:t>
      </w:r>
      <w:r w:rsidR="00B05D6A" w:rsidRPr="00B05D6A">
        <w:t xml:space="preserve"> информации для формирования заявок на транспорт</w:t>
      </w:r>
      <w:r w:rsidRPr="002C4C3D">
        <w:t>»</w:t>
      </w:r>
    </w:p>
    <w:p w14:paraId="7E17E533" w14:textId="275614CE" w:rsidR="00BA2CA1" w:rsidRDefault="00BA03AF" w:rsidP="00D10C3A">
      <w:pPr>
        <w:pStyle w:val="tdname0"/>
        <w:tabs>
          <w:tab w:val="left" w:pos="0"/>
        </w:tabs>
      </w:pPr>
      <w:r>
        <w:lastRenderedPageBreak/>
        <w:t xml:space="preserve">Таблица </w:t>
      </w:r>
      <w:fldSimple w:instr=" SEQ Таблица \* ARABIC ">
        <w:r w:rsidR="00010D11">
          <w:rPr>
            <w:noProof/>
          </w:rPr>
          <w:t>1</w:t>
        </w:r>
      </w:fldSimple>
      <w:r>
        <w:t xml:space="preserve"> - Лист согласования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126"/>
        <w:gridCol w:w="1984"/>
        <w:gridCol w:w="2127"/>
        <w:gridCol w:w="1269"/>
      </w:tblGrid>
      <w:tr w:rsidR="00BA2CA1" w14:paraId="582E1281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C0DE7F" w14:textId="77777777" w:rsidR="00BA2CA1" w:rsidRDefault="00BA03AF" w:rsidP="00D10C3A">
            <w:pPr>
              <w:pStyle w:val="tdb"/>
            </w:pPr>
            <w:r>
              <w:t>Организация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249504" w14:textId="77777777" w:rsidR="00BA2CA1" w:rsidRDefault="00BA03AF" w:rsidP="00D10C3A">
            <w:pPr>
              <w:pStyle w:val="tdb"/>
            </w:pPr>
            <w:r>
              <w:t>Должность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757D11" w14:textId="77777777" w:rsidR="00BA2CA1" w:rsidRDefault="00BA03AF" w:rsidP="00D10C3A">
            <w:pPr>
              <w:pStyle w:val="tdb"/>
            </w:pPr>
            <w:r>
              <w:t>ФИО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4BBB04" w14:textId="77777777" w:rsidR="00BA2CA1" w:rsidRDefault="00BA03AF" w:rsidP="00D10C3A">
            <w:pPr>
              <w:pStyle w:val="tdb"/>
            </w:pPr>
            <w:r>
              <w:t>Подпись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5237A8" w14:textId="77777777" w:rsidR="00BA2CA1" w:rsidRDefault="00BA03AF" w:rsidP="00D10C3A">
            <w:pPr>
              <w:pStyle w:val="tdb"/>
            </w:pPr>
            <w:r>
              <w:t>Дата</w:t>
            </w:r>
          </w:p>
        </w:tc>
      </w:tr>
      <w:tr w:rsidR="00BA2CA1" w14:paraId="0442C38F" w14:textId="77777777">
        <w:trPr>
          <w:trHeight w:val="828"/>
        </w:trPr>
        <w:tc>
          <w:tcPr>
            <w:tcW w:w="2122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8BCF8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2126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C67BB0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1984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840A0B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82329E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1269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DCC371" w14:textId="77777777" w:rsidR="00BA2CA1" w:rsidRDefault="00BA2CA1" w:rsidP="00D10C3A">
            <w:pPr>
              <w:tabs>
                <w:tab w:val="left" w:pos="0"/>
              </w:tabs>
            </w:pPr>
          </w:p>
        </w:tc>
      </w:tr>
      <w:tr w:rsidR="00BA2CA1" w14:paraId="54472F08" w14:textId="77777777">
        <w:trPr>
          <w:trHeight w:val="8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5501F2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384ED9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359B93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9E077C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91D28C" w14:textId="77777777" w:rsidR="00BA2CA1" w:rsidRDefault="00BA2CA1" w:rsidP="00D10C3A">
            <w:pPr>
              <w:tabs>
                <w:tab w:val="left" w:pos="0"/>
              </w:tabs>
            </w:pPr>
          </w:p>
        </w:tc>
      </w:tr>
      <w:tr w:rsidR="00BA2CA1" w14:paraId="5ECD1C0B" w14:textId="77777777">
        <w:trPr>
          <w:trHeight w:val="8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E42E95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DBDA74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586330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E21A7B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1EA5D8" w14:textId="77777777" w:rsidR="00BA2CA1" w:rsidRDefault="00BA2CA1" w:rsidP="00D10C3A">
            <w:pPr>
              <w:tabs>
                <w:tab w:val="left" w:pos="0"/>
              </w:tabs>
            </w:pPr>
          </w:p>
        </w:tc>
      </w:tr>
      <w:tr w:rsidR="00BA2CA1" w14:paraId="7024255C" w14:textId="77777777">
        <w:trPr>
          <w:trHeight w:val="8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B9C442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AB1841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CE4E40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9CE8E2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9EF4D9" w14:textId="77777777" w:rsidR="00BA2CA1" w:rsidRDefault="00BA2CA1" w:rsidP="00D10C3A">
            <w:pPr>
              <w:tabs>
                <w:tab w:val="left" w:pos="0"/>
              </w:tabs>
            </w:pPr>
          </w:p>
        </w:tc>
      </w:tr>
      <w:tr w:rsidR="00BA2CA1" w14:paraId="760769EC" w14:textId="77777777">
        <w:trPr>
          <w:trHeight w:val="8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BA3648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C1255F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C396B6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799EDB" w14:textId="77777777" w:rsidR="00BA2CA1" w:rsidRDefault="00BA2CA1" w:rsidP="00D10C3A">
            <w:pPr>
              <w:tabs>
                <w:tab w:val="left" w:pos="0"/>
              </w:tabs>
            </w:pP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D01021" w14:textId="77777777" w:rsidR="00BA2CA1" w:rsidRDefault="00BA2CA1" w:rsidP="00D10C3A">
            <w:pPr>
              <w:tabs>
                <w:tab w:val="left" w:pos="0"/>
              </w:tabs>
            </w:pPr>
          </w:p>
        </w:tc>
      </w:tr>
    </w:tbl>
    <w:p w14:paraId="15777BD2" w14:textId="77777777" w:rsidR="00BA2CA1" w:rsidRDefault="00BA03AF" w:rsidP="00D10C3A">
      <w:pPr>
        <w:tabs>
          <w:tab w:val="left" w:pos="0"/>
        </w:tabs>
        <w:spacing w:after="160" w:line="252" w:lineRule="auto"/>
        <w:rPr>
          <w:b/>
          <w:sz w:val="28"/>
        </w:rPr>
      </w:pPr>
      <w:r>
        <w:br w:type="page"/>
      </w:r>
    </w:p>
    <w:p w14:paraId="23D5EF26" w14:textId="77777777" w:rsidR="00BA2CA1" w:rsidRDefault="00BA03AF" w:rsidP="00D10C3A">
      <w:pPr>
        <w:pStyle w:val="tdf"/>
        <w:tabs>
          <w:tab w:val="left" w:pos="0"/>
        </w:tabs>
      </w:pPr>
      <w:r>
        <w:lastRenderedPageBreak/>
        <w:t>Содержание</w:t>
      </w:r>
    </w:p>
    <w:p w14:paraId="61443FB2" w14:textId="77777777" w:rsidR="00BA2CA1" w:rsidRDefault="00BA2CA1" w:rsidP="00D10C3A">
      <w:pPr>
        <w:tabs>
          <w:tab w:val="left" w:pos="0"/>
        </w:tabs>
        <w:rPr>
          <w:b/>
          <w:sz w:val="24"/>
        </w:rPr>
      </w:pPr>
    </w:p>
    <w:p w14:paraId="342F660B" w14:textId="049A872D" w:rsidR="005D0A60" w:rsidRDefault="00BA03AF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r>
        <w:rPr>
          <w:sz w:val="24"/>
        </w:rPr>
        <w:fldChar w:fldCharType="begin"/>
      </w:r>
      <w:r>
        <w:instrText>TOC \h \z \u \o "1-4"</w:instrText>
      </w:r>
      <w:r>
        <w:rPr>
          <w:sz w:val="24"/>
        </w:rPr>
        <w:fldChar w:fldCharType="separate"/>
      </w:r>
      <w:hyperlink w:anchor="_Toc195872248" w:history="1">
        <w:r w:rsidR="005D0A60" w:rsidRPr="0054389A">
          <w:rPr>
            <w:rStyle w:val="a5"/>
            <w:noProof/>
          </w:rPr>
          <w:t>Основные термины и сокращения</w:t>
        </w:r>
        <w:r w:rsidR="005D0A60">
          <w:rPr>
            <w:noProof/>
            <w:webHidden/>
          </w:rPr>
          <w:tab/>
        </w:r>
        <w:r w:rsidR="005D0A60">
          <w:rPr>
            <w:noProof/>
            <w:webHidden/>
          </w:rPr>
          <w:fldChar w:fldCharType="begin"/>
        </w:r>
        <w:r w:rsidR="005D0A60">
          <w:rPr>
            <w:noProof/>
            <w:webHidden/>
          </w:rPr>
          <w:instrText xml:space="preserve"> PAGEREF _Toc195872248 \h </w:instrText>
        </w:r>
        <w:r w:rsidR="005D0A60">
          <w:rPr>
            <w:noProof/>
            <w:webHidden/>
          </w:rPr>
        </w:r>
        <w:r w:rsidR="005D0A60">
          <w:rPr>
            <w:noProof/>
            <w:webHidden/>
          </w:rPr>
          <w:fldChar w:fldCharType="separate"/>
        </w:r>
        <w:r w:rsidR="005D0A60">
          <w:rPr>
            <w:noProof/>
            <w:webHidden/>
          </w:rPr>
          <w:t>4</w:t>
        </w:r>
        <w:r w:rsidR="005D0A60">
          <w:rPr>
            <w:noProof/>
            <w:webHidden/>
          </w:rPr>
          <w:fldChar w:fldCharType="end"/>
        </w:r>
      </w:hyperlink>
    </w:p>
    <w:p w14:paraId="196A8093" w14:textId="663095DA" w:rsidR="005D0A60" w:rsidRDefault="00E6727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195872249" w:history="1">
        <w:r w:rsidR="005D0A60" w:rsidRPr="0054389A">
          <w:rPr>
            <w:rStyle w:val="a5"/>
            <w:noProof/>
          </w:rPr>
          <w:t>1. Общие сведения</w:t>
        </w:r>
        <w:r w:rsidR="005D0A60">
          <w:rPr>
            <w:noProof/>
            <w:webHidden/>
          </w:rPr>
          <w:tab/>
        </w:r>
        <w:r w:rsidR="005D0A60">
          <w:rPr>
            <w:noProof/>
            <w:webHidden/>
          </w:rPr>
          <w:fldChar w:fldCharType="begin"/>
        </w:r>
        <w:r w:rsidR="005D0A60">
          <w:rPr>
            <w:noProof/>
            <w:webHidden/>
          </w:rPr>
          <w:instrText xml:space="preserve"> PAGEREF _Toc195872249 \h </w:instrText>
        </w:r>
        <w:r w:rsidR="005D0A60">
          <w:rPr>
            <w:noProof/>
            <w:webHidden/>
          </w:rPr>
        </w:r>
        <w:r w:rsidR="005D0A60">
          <w:rPr>
            <w:noProof/>
            <w:webHidden/>
          </w:rPr>
          <w:fldChar w:fldCharType="separate"/>
        </w:r>
        <w:r w:rsidR="005D0A60">
          <w:rPr>
            <w:noProof/>
            <w:webHidden/>
          </w:rPr>
          <w:t>5</w:t>
        </w:r>
        <w:r w:rsidR="005D0A60">
          <w:rPr>
            <w:noProof/>
            <w:webHidden/>
          </w:rPr>
          <w:fldChar w:fldCharType="end"/>
        </w:r>
      </w:hyperlink>
    </w:p>
    <w:p w14:paraId="25D3534E" w14:textId="5A03150F" w:rsidR="005D0A60" w:rsidRDefault="00E6727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195872250" w:history="1">
        <w:r w:rsidR="005D0A60" w:rsidRPr="0054389A">
          <w:rPr>
            <w:rStyle w:val="a5"/>
            <w:noProof/>
          </w:rPr>
          <w:t>2. Описание функциональных спецификаций внутреннего потока данных и сервисов</w:t>
        </w:r>
        <w:r w:rsidR="005D0A60">
          <w:rPr>
            <w:noProof/>
            <w:webHidden/>
          </w:rPr>
          <w:tab/>
        </w:r>
        <w:r w:rsidR="005D0A60">
          <w:rPr>
            <w:noProof/>
            <w:webHidden/>
          </w:rPr>
          <w:fldChar w:fldCharType="begin"/>
        </w:r>
        <w:r w:rsidR="005D0A60">
          <w:rPr>
            <w:noProof/>
            <w:webHidden/>
          </w:rPr>
          <w:instrText xml:space="preserve"> PAGEREF _Toc195872250 \h </w:instrText>
        </w:r>
        <w:r w:rsidR="005D0A60">
          <w:rPr>
            <w:noProof/>
            <w:webHidden/>
          </w:rPr>
        </w:r>
        <w:r w:rsidR="005D0A60">
          <w:rPr>
            <w:noProof/>
            <w:webHidden/>
          </w:rPr>
          <w:fldChar w:fldCharType="separate"/>
        </w:r>
        <w:r w:rsidR="005D0A60">
          <w:rPr>
            <w:noProof/>
            <w:webHidden/>
          </w:rPr>
          <w:t>6</w:t>
        </w:r>
        <w:r w:rsidR="005D0A60">
          <w:rPr>
            <w:noProof/>
            <w:webHidden/>
          </w:rPr>
          <w:fldChar w:fldCharType="end"/>
        </w:r>
      </w:hyperlink>
    </w:p>
    <w:p w14:paraId="372FB140" w14:textId="4F7C920C" w:rsidR="005D0A60" w:rsidRDefault="00E6727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195872251" w:history="1">
        <w:r w:rsidR="005D0A60" w:rsidRPr="0054389A">
          <w:rPr>
            <w:rStyle w:val="a5"/>
            <w:noProof/>
          </w:rPr>
          <w:t>3. Требования к интеграции</w:t>
        </w:r>
        <w:r w:rsidR="005D0A60">
          <w:rPr>
            <w:noProof/>
            <w:webHidden/>
          </w:rPr>
          <w:tab/>
        </w:r>
        <w:r w:rsidR="005D0A60">
          <w:rPr>
            <w:noProof/>
            <w:webHidden/>
          </w:rPr>
          <w:fldChar w:fldCharType="begin"/>
        </w:r>
        <w:r w:rsidR="005D0A60">
          <w:rPr>
            <w:noProof/>
            <w:webHidden/>
          </w:rPr>
          <w:instrText xml:space="preserve"> PAGEREF _Toc195872251 \h </w:instrText>
        </w:r>
        <w:r w:rsidR="005D0A60">
          <w:rPr>
            <w:noProof/>
            <w:webHidden/>
          </w:rPr>
        </w:r>
        <w:r w:rsidR="005D0A60">
          <w:rPr>
            <w:noProof/>
            <w:webHidden/>
          </w:rPr>
          <w:fldChar w:fldCharType="separate"/>
        </w:r>
        <w:r w:rsidR="005D0A60">
          <w:rPr>
            <w:noProof/>
            <w:webHidden/>
          </w:rPr>
          <w:t>8</w:t>
        </w:r>
        <w:r w:rsidR="005D0A60">
          <w:rPr>
            <w:noProof/>
            <w:webHidden/>
          </w:rPr>
          <w:fldChar w:fldCharType="end"/>
        </w:r>
      </w:hyperlink>
    </w:p>
    <w:p w14:paraId="3BAFBCE4" w14:textId="5103683D" w:rsidR="005D0A60" w:rsidRDefault="00E6727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195872252" w:history="1">
        <w:r w:rsidR="005D0A60" w:rsidRPr="0054389A">
          <w:rPr>
            <w:rStyle w:val="a5"/>
            <w:noProof/>
          </w:rPr>
          <w:t>4. Взаимодействие сервисов</w:t>
        </w:r>
        <w:r w:rsidR="005D0A60">
          <w:rPr>
            <w:noProof/>
            <w:webHidden/>
          </w:rPr>
          <w:tab/>
        </w:r>
        <w:r w:rsidR="005D0A60">
          <w:rPr>
            <w:noProof/>
            <w:webHidden/>
          </w:rPr>
          <w:fldChar w:fldCharType="begin"/>
        </w:r>
        <w:r w:rsidR="005D0A60">
          <w:rPr>
            <w:noProof/>
            <w:webHidden/>
          </w:rPr>
          <w:instrText xml:space="preserve"> PAGEREF _Toc195872252 \h </w:instrText>
        </w:r>
        <w:r w:rsidR="005D0A60">
          <w:rPr>
            <w:noProof/>
            <w:webHidden/>
          </w:rPr>
        </w:r>
        <w:r w:rsidR="005D0A60">
          <w:rPr>
            <w:noProof/>
            <w:webHidden/>
          </w:rPr>
          <w:fldChar w:fldCharType="separate"/>
        </w:r>
        <w:r w:rsidR="005D0A60">
          <w:rPr>
            <w:noProof/>
            <w:webHidden/>
          </w:rPr>
          <w:t>10</w:t>
        </w:r>
        <w:r w:rsidR="005D0A60">
          <w:rPr>
            <w:noProof/>
            <w:webHidden/>
          </w:rPr>
          <w:fldChar w:fldCharType="end"/>
        </w:r>
      </w:hyperlink>
    </w:p>
    <w:p w14:paraId="5FEE4C18" w14:textId="755367AC" w:rsidR="005D0A60" w:rsidRDefault="00E67274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95872253" w:history="1">
        <w:r w:rsidR="005D0A60" w:rsidRPr="0054389A">
          <w:rPr>
            <w:rStyle w:val="a5"/>
            <w:rFonts w:ascii="Times New Roman Полужирный" w:hAnsi="Times New Roman Полужирный"/>
            <w:noProof/>
          </w:rPr>
          <w:t>4.1</w:t>
        </w:r>
        <w:r w:rsidR="005D0A60" w:rsidRPr="0054389A">
          <w:rPr>
            <w:rStyle w:val="a5"/>
            <w:noProof/>
          </w:rPr>
          <w:t xml:space="preserve"> Общие положения</w:t>
        </w:r>
        <w:r w:rsidR="005D0A60">
          <w:rPr>
            <w:noProof/>
            <w:webHidden/>
          </w:rPr>
          <w:tab/>
        </w:r>
        <w:r w:rsidR="005D0A60">
          <w:rPr>
            <w:noProof/>
            <w:webHidden/>
          </w:rPr>
          <w:fldChar w:fldCharType="begin"/>
        </w:r>
        <w:r w:rsidR="005D0A60">
          <w:rPr>
            <w:noProof/>
            <w:webHidden/>
          </w:rPr>
          <w:instrText xml:space="preserve"> PAGEREF _Toc195872253 \h </w:instrText>
        </w:r>
        <w:r w:rsidR="005D0A60">
          <w:rPr>
            <w:noProof/>
            <w:webHidden/>
          </w:rPr>
        </w:r>
        <w:r w:rsidR="005D0A60">
          <w:rPr>
            <w:noProof/>
            <w:webHidden/>
          </w:rPr>
          <w:fldChar w:fldCharType="separate"/>
        </w:r>
        <w:r w:rsidR="005D0A60">
          <w:rPr>
            <w:noProof/>
            <w:webHidden/>
          </w:rPr>
          <w:t>10</w:t>
        </w:r>
        <w:r w:rsidR="005D0A60">
          <w:rPr>
            <w:noProof/>
            <w:webHidden/>
          </w:rPr>
          <w:fldChar w:fldCharType="end"/>
        </w:r>
      </w:hyperlink>
    </w:p>
    <w:p w14:paraId="53EA29AE" w14:textId="1932226F" w:rsidR="005D0A60" w:rsidRDefault="00E67274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95872254" w:history="1">
        <w:r w:rsidR="005D0A60" w:rsidRPr="0054389A">
          <w:rPr>
            <w:rStyle w:val="a5"/>
            <w:rFonts w:ascii="Times New Roman Полужирный" w:hAnsi="Times New Roman Полужирный"/>
            <w:noProof/>
          </w:rPr>
          <w:t>4.2</w:t>
        </w:r>
        <w:r w:rsidR="005D0A60" w:rsidRPr="0054389A">
          <w:rPr>
            <w:rStyle w:val="a5"/>
            <w:noProof/>
          </w:rPr>
          <w:t xml:space="preserve"> Описание взаимодействия</w:t>
        </w:r>
        <w:r w:rsidR="005D0A60">
          <w:rPr>
            <w:noProof/>
            <w:webHidden/>
          </w:rPr>
          <w:tab/>
        </w:r>
        <w:r w:rsidR="005D0A60">
          <w:rPr>
            <w:noProof/>
            <w:webHidden/>
          </w:rPr>
          <w:fldChar w:fldCharType="begin"/>
        </w:r>
        <w:r w:rsidR="005D0A60">
          <w:rPr>
            <w:noProof/>
            <w:webHidden/>
          </w:rPr>
          <w:instrText xml:space="preserve"> PAGEREF _Toc195872254 \h </w:instrText>
        </w:r>
        <w:r w:rsidR="005D0A60">
          <w:rPr>
            <w:noProof/>
            <w:webHidden/>
          </w:rPr>
        </w:r>
        <w:r w:rsidR="005D0A60">
          <w:rPr>
            <w:noProof/>
            <w:webHidden/>
          </w:rPr>
          <w:fldChar w:fldCharType="separate"/>
        </w:r>
        <w:r w:rsidR="005D0A60">
          <w:rPr>
            <w:noProof/>
            <w:webHidden/>
          </w:rPr>
          <w:t>10</w:t>
        </w:r>
        <w:r w:rsidR="005D0A60">
          <w:rPr>
            <w:noProof/>
            <w:webHidden/>
          </w:rPr>
          <w:fldChar w:fldCharType="end"/>
        </w:r>
      </w:hyperlink>
    </w:p>
    <w:p w14:paraId="594DE6CE" w14:textId="23A559D0" w:rsidR="005D0A60" w:rsidRDefault="00E6727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195872255" w:history="1">
        <w:r w:rsidR="005D0A60" w:rsidRPr="0054389A">
          <w:rPr>
            <w:rStyle w:val="a5"/>
            <w:noProof/>
          </w:rPr>
          <w:t>Приложение 1</w:t>
        </w:r>
        <w:r w:rsidR="005D0A60">
          <w:rPr>
            <w:noProof/>
            <w:webHidden/>
          </w:rPr>
          <w:tab/>
        </w:r>
        <w:r w:rsidR="005D0A60">
          <w:rPr>
            <w:noProof/>
            <w:webHidden/>
          </w:rPr>
          <w:fldChar w:fldCharType="begin"/>
        </w:r>
        <w:r w:rsidR="005D0A60">
          <w:rPr>
            <w:noProof/>
            <w:webHidden/>
          </w:rPr>
          <w:instrText xml:space="preserve"> PAGEREF _Toc195872255 \h </w:instrText>
        </w:r>
        <w:r w:rsidR="005D0A60">
          <w:rPr>
            <w:noProof/>
            <w:webHidden/>
          </w:rPr>
        </w:r>
        <w:r w:rsidR="005D0A60">
          <w:rPr>
            <w:noProof/>
            <w:webHidden/>
          </w:rPr>
          <w:fldChar w:fldCharType="separate"/>
        </w:r>
        <w:r w:rsidR="005D0A60">
          <w:rPr>
            <w:noProof/>
            <w:webHidden/>
          </w:rPr>
          <w:t>12</w:t>
        </w:r>
        <w:r w:rsidR="005D0A60">
          <w:rPr>
            <w:noProof/>
            <w:webHidden/>
          </w:rPr>
          <w:fldChar w:fldCharType="end"/>
        </w:r>
      </w:hyperlink>
    </w:p>
    <w:p w14:paraId="1C9C4A93" w14:textId="594DA5FF" w:rsidR="005D0A60" w:rsidRDefault="00E6727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195872256" w:history="1">
        <w:r w:rsidR="005D0A60" w:rsidRPr="0054389A">
          <w:rPr>
            <w:rStyle w:val="a5"/>
            <w:noProof/>
          </w:rPr>
          <w:t>Приложение 2</w:t>
        </w:r>
        <w:r w:rsidR="005D0A60">
          <w:rPr>
            <w:noProof/>
            <w:webHidden/>
          </w:rPr>
          <w:tab/>
        </w:r>
        <w:r w:rsidR="005D0A60">
          <w:rPr>
            <w:noProof/>
            <w:webHidden/>
          </w:rPr>
          <w:fldChar w:fldCharType="begin"/>
        </w:r>
        <w:r w:rsidR="005D0A60">
          <w:rPr>
            <w:noProof/>
            <w:webHidden/>
          </w:rPr>
          <w:instrText xml:space="preserve"> PAGEREF _Toc195872256 \h </w:instrText>
        </w:r>
        <w:r w:rsidR="005D0A60">
          <w:rPr>
            <w:noProof/>
            <w:webHidden/>
          </w:rPr>
        </w:r>
        <w:r w:rsidR="005D0A60">
          <w:rPr>
            <w:noProof/>
            <w:webHidden/>
          </w:rPr>
          <w:fldChar w:fldCharType="separate"/>
        </w:r>
        <w:r w:rsidR="005D0A60">
          <w:rPr>
            <w:noProof/>
            <w:webHidden/>
          </w:rPr>
          <w:t>16</w:t>
        </w:r>
        <w:r w:rsidR="005D0A60">
          <w:rPr>
            <w:noProof/>
            <w:webHidden/>
          </w:rPr>
          <w:fldChar w:fldCharType="end"/>
        </w:r>
      </w:hyperlink>
    </w:p>
    <w:p w14:paraId="5F254312" w14:textId="32E5A5CC" w:rsidR="00BA2CA1" w:rsidRDefault="00BA03AF" w:rsidP="00D10C3A">
      <w:pPr>
        <w:tabs>
          <w:tab w:val="left" w:pos="0"/>
        </w:tabs>
      </w:pPr>
      <w:r>
        <w:fldChar w:fldCharType="end"/>
      </w:r>
    </w:p>
    <w:p w14:paraId="338AFD28" w14:textId="77777777" w:rsidR="00BA2CA1" w:rsidRDefault="00BA03AF" w:rsidP="00D10C3A">
      <w:pPr>
        <w:tabs>
          <w:tab w:val="left" w:pos="0"/>
        </w:tabs>
        <w:spacing w:line="276" w:lineRule="auto"/>
        <w:rPr>
          <w:b/>
        </w:rPr>
      </w:pPr>
      <w:r>
        <w:rPr>
          <w:b/>
        </w:rPr>
        <w:br w:type="page"/>
      </w:r>
    </w:p>
    <w:p w14:paraId="761EA56B" w14:textId="77777777" w:rsidR="00BA2CA1" w:rsidRDefault="00BA03AF" w:rsidP="00BB758D">
      <w:pPr>
        <w:pStyle w:val="tdlevel13"/>
        <w:numPr>
          <w:ilvl w:val="0"/>
          <w:numId w:val="0"/>
        </w:numPr>
        <w:tabs>
          <w:tab w:val="left" w:pos="0"/>
        </w:tabs>
        <w:ind w:left="851"/>
        <w:jc w:val="center"/>
        <w:rPr>
          <w:rFonts w:ascii="Times New Roman" w:hAnsi="Times New Roman" w:cs="Times New Roman"/>
        </w:rPr>
      </w:pPr>
      <w:bookmarkStart w:id="2" w:name="_Toc195872248"/>
      <w:r>
        <w:rPr>
          <w:rFonts w:ascii="Times New Roman" w:hAnsi="Times New Roman" w:cs="Times New Roman"/>
        </w:rPr>
        <w:lastRenderedPageBreak/>
        <w:t>Основные термины и сокращения</w:t>
      </w:r>
      <w:bookmarkEnd w:id="2"/>
    </w:p>
    <w:p w14:paraId="10BCFB6D" w14:textId="07BAC1F8" w:rsidR="00BA2CA1" w:rsidRDefault="00BA03AF" w:rsidP="00D10C3A">
      <w:pPr>
        <w:pStyle w:val="tdname0"/>
        <w:tabs>
          <w:tab w:val="left" w:pos="0"/>
        </w:tabs>
      </w:pPr>
      <w:r>
        <w:t xml:space="preserve">Таблица </w:t>
      </w:r>
      <w:fldSimple w:instr=" SEQ Таблица \* ARABIC ">
        <w:r w:rsidR="00010D11">
          <w:rPr>
            <w:noProof/>
          </w:rPr>
          <w:t>2</w:t>
        </w:r>
      </w:fldSimple>
      <w:r>
        <w:t xml:space="preserve"> - Основные термины и сокращения</w:t>
      </w:r>
    </w:p>
    <w:tbl>
      <w:tblPr>
        <w:tblW w:w="10094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85" w:type="dxa"/>
          <w:left w:w="73" w:type="dxa"/>
          <w:bottom w:w="85" w:type="dxa"/>
        </w:tblCellMar>
        <w:tblLook w:val="04A0" w:firstRow="1" w:lastRow="0" w:firstColumn="1" w:lastColumn="0" w:noHBand="0" w:noVBand="1"/>
      </w:tblPr>
      <w:tblGrid>
        <w:gridCol w:w="1752"/>
        <w:gridCol w:w="8342"/>
      </w:tblGrid>
      <w:tr w:rsidR="00BA2CA1" w14:paraId="788A0382" w14:textId="77777777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double" w:sz="4" w:space="0" w:color="auto"/>
              <w:right w:val="single" w:sz="4" w:space="0" w:color="00000A"/>
            </w:tcBorders>
            <w:shd w:val="clear" w:color="auto" w:fill="D9D9D9" w:themeFill="background1" w:themeFillShade="D9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14:paraId="3D063A52" w14:textId="77777777" w:rsidR="00BA2CA1" w:rsidRDefault="00BA03AF" w:rsidP="00D10C3A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Термин, сокращение, аббревиатура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double" w:sz="4" w:space="0" w:color="auto"/>
              <w:right w:val="single" w:sz="4" w:space="0" w:color="00000A"/>
            </w:tcBorders>
            <w:shd w:val="clear" w:color="auto" w:fill="D9D9D9" w:themeFill="background1" w:themeFillShade="D9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14:paraId="32F83EB2" w14:textId="77777777" w:rsidR="00BA2CA1" w:rsidRDefault="00BA03AF" w:rsidP="00D10C3A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Определение</w:t>
            </w:r>
          </w:p>
        </w:tc>
      </w:tr>
      <w:tr w:rsidR="00BA2CA1" w14:paraId="59376987" w14:textId="77777777">
        <w:trPr>
          <w:trHeight w:val="19"/>
        </w:trPr>
        <w:tc>
          <w:tcPr>
            <w:tcW w:w="1752" w:type="dxa"/>
            <w:tcBorders>
              <w:top w:val="doub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14:paraId="61B5920D" w14:textId="77777777" w:rsidR="00BA2CA1" w:rsidRDefault="00BA03AF" w:rsidP="00D10C3A">
            <w:pPr>
              <w:pStyle w:val="tdtext"/>
            </w:pPr>
            <w:r>
              <w:t>ТМ</w:t>
            </w:r>
          </w:p>
        </w:tc>
        <w:tc>
          <w:tcPr>
            <w:tcW w:w="8342" w:type="dxa"/>
            <w:tcBorders>
              <w:top w:val="doub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14:paraId="0DB0F86F" w14:textId="77777777" w:rsidR="00BA2CA1" w:rsidRDefault="00BA03AF" w:rsidP="00D10C3A">
            <w:pPr>
              <w:pStyle w:val="tdtext"/>
            </w:pPr>
            <w:r>
              <w:t>Техническое место</w:t>
            </w:r>
          </w:p>
        </w:tc>
      </w:tr>
      <w:tr w:rsidR="00BA2CA1" w14:paraId="4203AD0C" w14:textId="77777777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14:paraId="3DD84A84" w14:textId="0723284F" w:rsidR="00BA2CA1" w:rsidRDefault="00813881" w:rsidP="00D10C3A">
            <w:pPr>
              <w:pStyle w:val="tdtext"/>
            </w:pPr>
            <w:r>
              <w:t>ТС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14:paraId="2DAF8811" w14:textId="26F0ACD6" w:rsidR="00BA2CA1" w:rsidRDefault="00813881" w:rsidP="00D10C3A">
            <w:pPr>
              <w:pStyle w:val="tdtext"/>
            </w:pPr>
            <w:r>
              <w:t>Транспортное средство</w:t>
            </w:r>
          </w:p>
        </w:tc>
      </w:tr>
      <w:tr w:rsidR="00BA2CA1" w14:paraId="6B558875" w14:textId="77777777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14:paraId="22127A08" w14:textId="77777777" w:rsidR="00BA2CA1" w:rsidRDefault="00BA03AF" w:rsidP="00D10C3A">
            <w:pPr>
              <w:pStyle w:val="tdtext"/>
            </w:pPr>
            <w:r>
              <w:t>СУПА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14:paraId="39E04220" w14:textId="77777777" w:rsidR="00BA2CA1" w:rsidRDefault="00BA03AF" w:rsidP="00D10C3A">
            <w:pPr>
              <w:pStyle w:val="tdtext"/>
            </w:pPr>
            <w:r>
              <w:t>Система управления производственными активами на базе КИСУР (ПО SAP)</w:t>
            </w:r>
          </w:p>
        </w:tc>
      </w:tr>
      <w:tr w:rsidR="00BA2CA1" w14:paraId="6202028B" w14:textId="77777777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14:paraId="4B60F19B" w14:textId="77777777" w:rsidR="00BA2CA1" w:rsidRDefault="00BA03AF" w:rsidP="00D10C3A">
            <w:pPr>
              <w:pStyle w:val="tdtext"/>
            </w:pPr>
            <w:r>
              <w:t>СОУР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14:paraId="61219FF2" w14:textId="77777777" w:rsidR="00BA2CA1" w:rsidRDefault="00BA03AF" w:rsidP="00D10C3A">
            <w:pPr>
              <w:pStyle w:val="tdtext"/>
            </w:pPr>
            <w:r>
              <w:t>Система оперативного управления работами</w:t>
            </w:r>
          </w:p>
        </w:tc>
      </w:tr>
      <w:tr w:rsidR="00BA2CA1" w14:paraId="5251B2D2" w14:textId="77777777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14:paraId="02288377" w14:textId="594F971E" w:rsidR="00BA2CA1" w:rsidRPr="008F33BD" w:rsidRDefault="00BA03AF" w:rsidP="00D10C3A">
            <w:pPr>
              <w:pStyle w:val="tdtext"/>
            </w:pPr>
            <w:r>
              <w:t>ЕИ</w:t>
            </w:r>
            <w:r w:rsidR="008F33BD">
              <w:t>П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14:paraId="67480E19" w14:textId="73EECE00" w:rsidR="00BA2CA1" w:rsidRDefault="00BA03AF" w:rsidP="00D10C3A">
            <w:pPr>
              <w:pStyle w:val="tdtext"/>
            </w:pPr>
            <w:r>
              <w:t xml:space="preserve">Единая интеграционная </w:t>
            </w:r>
            <w:r w:rsidR="008F33BD">
              <w:t>платформа</w:t>
            </w:r>
          </w:p>
        </w:tc>
      </w:tr>
      <w:tr w:rsidR="00BA2CA1" w14:paraId="68E34D2F" w14:textId="77777777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14:paraId="2345F5B0" w14:textId="77777777" w:rsidR="00BA2CA1" w:rsidRDefault="00BA03AF" w:rsidP="00D10C3A">
            <w:pPr>
              <w:pStyle w:val="tdtext"/>
            </w:pPr>
            <w:r>
              <w:t>SOAP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14:paraId="4DEF1AC8" w14:textId="77777777" w:rsidR="00BA2CA1" w:rsidRDefault="00BA03AF" w:rsidP="00D10C3A">
            <w:pPr>
              <w:pStyle w:val="tdtext"/>
            </w:pPr>
            <w:r>
              <w:t>Англ Simple Object Access Protocol – простой протокол доступа к объектам</w:t>
            </w:r>
          </w:p>
        </w:tc>
      </w:tr>
      <w:tr w:rsidR="00BA2CA1" w:rsidRPr="00F75D8B" w14:paraId="576221AD" w14:textId="77777777">
        <w:trPr>
          <w:trHeight w:val="19"/>
        </w:trPr>
        <w:tc>
          <w:tcPr>
            <w:tcW w:w="17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  <w:vAlign w:val="center"/>
          </w:tcPr>
          <w:p w14:paraId="7314FECE" w14:textId="77777777" w:rsidR="00BA2CA1" w:rsidRDefault="00BA03AF" w:rsidP="00D10C3A">
            <w:pPr>
              <w:pStyle w:val="tdtext"/>
            </w:pPr>
            <w:r>
              <w:t>XML</w:t>
            </w:r>
          </w:p>
        </w:tc>
        <w:tc>
          <w:tcPr>
            <w:tcW w:w="83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85" w:type="dxa"/>
              <w:left w:w="73" w:type="dxa"/>
              <w:bottom w:w="85" w:type="dxa"/>
              <w:right w:w="108" w:type="dxa"/>
            </w:tcMar>
          </w:tcPr>
          <w:p w14:paraId="078012E9" w14:textId="77777777" w:rsidR="00BA2CA1" w:rsidRDefault="00BA03AF" w:rsidP="00D10C3A">
            <w:pPr>
              <w:pStyle w:val="tdtext"/>
              <w:rPr>
                <w:lang w:val="en-US"/>
              </w:rPr>
            </w:pPr>
            <w:r>
              <w:t>Англ</w:t>
            </w:r>
            <w:r>
              <w:rPr>
                <w:lang w:val="en-US"/>
              </w:rPr>
              <w:t xml:space="preserve"> eXtensible Markup Language – </w:t>
            </w:r>
            <w:r>
              <w:t>расширяемый</w:t>
            </w:r>
            <w:r>
              <w:rPr>
                <w:lang w:val="en-US"/>
              </w:rPr>
              <w:t xml:space="preserve"> </w:t>
            </w:r>
            <w:r>
              <w:t>язык</w:t>
            </w:r>
            <w:r>
              <w:rPr>
                <w:lang w:val="en-US"/>
              </w:rPr>
              <w:t xml:space="preserve"> </w:t>
            </w:r>
            <w:r>
              <w:t>разметки</w:t>
            </w:r>
          </w:p>
        </w:tc>
      </w:tr>
    </w:tbl>
    <w:p w14:paraId="6AB2CA0E" w14:textId="77777777" w:rsidR="00BA2CA1" w:rsidRDefault="00BA03AF" w:rsidP="00D10C3A">
      <w:pPr>
        <w:tabs>
          <w:tab w:val="left" w:pos="0"/>
        </w:tabs>
        <w:spacing w:after="160" w:line="264" w:lineRule="auto"/>
        <w:rPr>
          <w:lang w:val="en-US"/>
        </w:rPr>
      </w:pPr>
      <w:r>
        <w:rPr>
          <w:lang w:val="en-US"/>
        </w:rPr>
        <w:br w:type="page"/>
      </w:r>
    </w:p>
    <w:p w14:paraId="67FE5D9D" w14:textId="77777777" w:rsidR="00BA2CA1" w:rsidRPr="00E62F90" w:rsidRDefault="00BA03AF" w:rsidP="00BB758D">
      <w:pPr>
        <w:pStyle w:val="tdlevel13"/>
        <w:jc w:val="center"/>
      </w:pPr>
      <w:bookmarkStart w:id="3" w:name="_Ref180158555"/>
      <w:bookmarkStart w:id="4" w:name="_Toc195872249"/>
      <w:r w:rsidRPr="00E62F90">
        <w:lastRenderedPageBreak/>
        <w:t>Общие сведения</w:t>
      </w:r>
      <w:bookmarkEnd w:id="3"/>
      <w:bookmarkEnd w:id="4"/>
    </w:p>
    <w:p w14:paraId="245A4AC5" w14:textId="7043EEBF" w:rsidR="00BA2CA1" w:rsidRDefault="00BA03AF" w:rsidP="00D10C3A">
      <w:pPr>
        <w:pStyle w:val="td0"/>
        <w:tabs>
          <w:tab w:val="left" w:pos="0"/>
        </w:tabs>
      </w:pPr>
      <w:r>
        <w:t>Настоящий документ разработан в рамках концепции создания «Системы оперативного управления р</w:t>
      </w:r>
      <w:r w:rsidR="00FF3062">
        <w:t>аботами</w:t>
      </w:r>
      <w:r>
        <w:t xml:space="preserve"> (СОУР)».</w:t>
      </w:r>
    </w:p>
    <w:p w14:paraId="36F32F46" w14:textId="0A62A336" w:rsidR="00BA2CA1" w:rsidRDefault="00BA03AF" w:rsidP="00D10C3A">
      <w:pPr>
        <w:pStyle w:val="td0"/>
        <w:tabs>
          <w:tab w:val="left" w:pos="0"/>
        </w:tabs>
      </w:pPr>
      <w:r>
        <w:t xml:space="preserve">Документ содержит детализированное описание интеграционного потока данных и сервисов </w:t>
      </w:r>
      <w:r w:rsidR="00FD75CC" w:rsidRPr="00FD75CC">
        <w:t>П.</w:t>
      </w:r>
      <w:r w:rsidR="00FB76F6">
        <w:t>7</w:t>
      </w:r>
      <w:r w:rsidR="00092DA7" w:rsidRPr="00092DA7">
        <w:t xml:space="preserve"> </w:t>
      </w:r>
      <w:r w:rsidR="00092DA7" w:rsidRPr="002C4C3D">
        <w:t>«</w:t>
      </w:r>
      <w:r w:rsidR="00FB76F6">
        <w:t>П</w:t>
      </w:r>
      <w:r w:rsidR="00FB76F6" w:rsidRPr="00FB76F6">
        <w:t>ередач</w:t>
      </w:r>
      <w:r w:rsidR="00763F4A">
        <w:t>а</w:t>
      </w:r>
      <w:r w:rsidR="00FB76F6" w:rsidRPr="00FB76F6">
        <w:t xml:space="preserve"> информации для формирования заявок на транспорт</w:t>
      </w:r>
      <w:r w:rsidR="00092DA7" w:rsidRPr="002C4C3D">
        <w:t>»</w:t>
      </w:r>
      <w:r w:rsidR="00E62F90" w:rsidRPr="00E62F90">
        <w:t xml:space="preserve"> </w:t>
      </w:r>
      <w:r w:rsidR="00E62F90">
        <w:br/>
      </w:r>
      <w:r w:rsidRPr="00E62F90">
        <w:t>(включая: способы взаимодействия с интегрируемыми системами, форматы</w:t>
      </w:r>
      <w:r>
        <w:t xml:space="preserve"> данных, передаваемые и принимаемые интегрируемыми системами, и правила их преобразования).</w:t>
      </w:r>
    </w:p>
    <w:p w14:paraId="2A6963C0" w14:textId="77777777" w:rsidR="00BA2CA1" w:rsidRDefault="00BA2CA1" w:rsidP="00D10C3A">
      <w:pPr>
        <w:tabs>
          <w:tab w:val="left" w:pos="0"/>
        </w:tabs>
        <w:spacing w:after="160" w:line="276" w:lineRule="auto"/>
      </w:pPr>
    </w:p>
    <w:p w14:paraId="282495FE" w14:textId="77777777" w:rsidR="00BA2CA1" w:rsidRDefault="00BA2CA1" w:rsidP="00D10C3A">
      <w:pPr>
        <w:tabs>
          <w:tab w:val="left" w:pos="0"/>
        </w:tabs>
        <w:sectPr w:rsidR="00BA2CA1">
          <w:headerReference w:type="default" r:id="rId11"/>
          <w:footerReference w:type="default" r:id="rId12"/>
          <w:pgSz w:w="11906" w:h="16838"/>
          <w:pgMar w:top="1134" w:right="850" w:bottom="1134" w:left="1418" w:header="709" w:footer="709" w:gutter="0"/>
          <w:cols w:space="720"/>
        </w:sectPr>
      </w:pPr>
    </w:p>
    <w:p w14:paraId="1E9AF190" w14:textId="77777777" w:rsidR="00BA2CA1" w:rsidRDefault="00BA03AF" w:rsidP="00505486">
      <w:pPr>
        <w:pStyle w:val="tdlevel13"/>
        <w:tabs>
          <w:tab w:val="left" w:pos="0"/>
        </w:tabs>
        <w:ind w:firstLine="0"/>
        <w:jc w:val="center"/>
        <w:rPr>
          <w:rFonts w:ascii="Times New Roman" w:hAnsi="Times New Roman" w:cs="Times New Roman"/>
        </w:rPr>
      </w:pPr>
      <w:bookmarkStart w:id="5" w:name="_Toc195872250"/>
      <w:r>
        <w:rPr>
          <w:rFonts w:ascii="Times New Roman" w:hAnsi="Times New Roman" w:cs="Times New Roman"/>
        </w:rPr>
        <w:lastRenderedPageBreak/>
        <w:t>Описание функциональных спецификаций внутреннего потока данных и сервисов</w:t>
      </w:r>
      <w:bookmarkEnd w:id="5"/>
    </w:p>
    <w:p w14:paraId="3931F54F" w14:textId="3A5BE528" w:rsidR="00BA2CA1" w:rsidRDefault="00BA03AF" w:rsidP="00D10C3A">
      <w:pPr>
        <w:pStyle w:val="td0"/>
        <w:tabs>
          <w:tab w:val="left" w:pos="0"/>
        </w:tabs>
      </w:pPr>
      <w:bookmarkStart w:id="6" w:name="_Hlk43849094"/>
      <w:bookmarkStart w:id="7" w:name="_Hlk43846535"/>
      <w:r>
        <w:t xml:space="preserve">Схема внутреннего интеграционного потока </w:t>
      </w:r>
      <w:r w:rsidR="007367F0" w:rsidRPr="00FD75CC">
        <w:t>П.</w:t>
      </w:r>
      <w:r w:rsidR="007367F0">
        <w:t>7</w:t>
      </w:r>
      <w:r w:rsidR="007367F0" w:rsidRPr="00092DA7">
        <w:t xml:space="preserve"> </w:t>
      </w:r>
      <w:r w:rsidR="007367F0" w:rsidRPr="002C4C3D">
        <w:t>«</w:t>
      </w:r>
      <w:r w:rsidR="007367F0">
        <w:t>П</w:t>
      </w:r>
      <w:r w:rsidR="007367F0" w:rsidRPr="00FB76F6">
        <w:t>ередач</w:t>
      </w:r>
      <w:r w:rsidR="007367F0">
        <w:t>а</w:t>
      </w:r>
      <w:r w:rsidR="007367F0" w:rsidRPr="00FB76F6">
        <w:t xml:space="preserve"> информации для формирования заявок на транспорт</w:t>
      </w:r>
      <w:r w:rsidR="007367F0" w:rsidRPr="002C4C3D">
        <w:t>»</w:t>
      </w:r>
      <w:r>
        <w:t>, реализуемого в рамках данного решения между СУПА, ЕИ</w:t>
      </w:r>
      <w:r w:rsidR="008F33BD">
        <w:t>П</w:t>
      </w:r>
      <w:r>
        <w:t xml:space="preserve"> и СОУР по проекту «Системы оперативного управления р</w:t>
      </w:r>
      <w:r w:rsidR="00B1588B">
        <w:t>аботами</w:t>
      </w:r>
      <w:r>
        <w:t xml:space="preserve"> (СОУР)» приведена на рисунке </w:t>
      </w:r>
      <w:bookmarkEnd w:id="6"/>
      <w:r>
        <w:fldChar w:fldCharType="begin"/>
      </w:r>
      <w:r>
        <w:instrText xml:space="preserve"> REF _Ref152151253 \h \# \0  \* MERGEFORMAT </w:instrText>
      </w:r>
      <w:r>
        <w:fldChar w:fldCharType="separate"/>
      </w:r>
      <w:r w:rsidR="005D0A60">
        <w:t>1</w:t>
      </w:r>
      <w:r>
        <w:fldChar w:fldCharType="end"/>
      </w:r>
      <w:r>
        <w:t>.</w:t>
      </w:r>
      <w:r w:rsidR="008F33BD">
        <w:t xml:space="preserve"> </w:t>
      </w:r>
      <w:r>
        <w:t xml:space="preserve">Описание интеграционного потока </w:t>
      </w:r>
      <w:bookmarkStart w:id="8" w:name="_Hlk152156615"/>
      <w:r w:rsidR="007367F0" w:rsidRPr="00FD75CC">
        <w:t>П.</w:t>
      </w:r>
      <w:r w:rsidR="007367F0">
        <w:t>7</w:t>
      </w:r>
      <w:r w:rsidR="007367F0" w:rsidRPr="00092DA7">
        <w:t xml:space="preserve"> </w:t>
      </w:r>
      <w:r w:rsidR="007367F0" w:rsidRPr="002C4C3D">
        <w:t>«</w:t>
      </w:r>
      <w:r w:rsidR="007367F0">
        <w:t>П</w:t>
      </w:r>
      <w:r w:rsidR="007367F0" w:rsidRPr="00FB76F6">
        <w:t>ередач</w:t>
      </w:r>
      <w:r w:rsidR="007367F0">
        <w:t>а</w:t>
      </w:r>
      <w:r w:rsidR="007367F0" w:rsidRPr="00FB76F6">
        <w:t xml:space="preserve"> информации для формирования заявок на транспорт</w:t>
      </w:r>
      <w:r w:rsidR="007367F0" w:rsidRPr="002C4C3D">
        <w:t>»</w:t>
      </w:r>
      <w:r>
        <w:t xml:space="preserve"> </w:t>
      </w:r>
      <w:bookmarkEnd w:id="8"/>
      <w:r>
        <w:t>приведено в таблице</w:t>
      </w:r>
      <w:bookmarkEnd w:id="7"/>
      <w:r>
        <w:t xml:space="preserve"> </w:t>
      </w:r>
      <w:r>
        <w:fldChar w:fldCharType="begin"/>
      </w:r>
      <w:r>
        <w:instrText xml:space="preserve"> REF _Ref152150169 \h  \# \0  \* MERGEFORMAT </w:instrText>
      </w:r>
      <w:r>
        <w:fldChar w:fldCharType="separate"/>
      </w:r>
      <w:r w:rsidR="005D0A60">
        <w:t>3</w:t>
      </w:r>
      <w:r>
        <w:fldChar w:fldCharType="end"/>
      </w:r>
      <w:r>
        <w:t>.</w:t>
      </w:r>
    </w:p>
    <w:p w14:paraId="4C9CA2ED" w14:textId="77777777" w:rsidR="00BA2CA1" w:rsidRDefault="00BA03AF" w:rsidP="00D10C3A">
      <w:pPr>
        <w:pStyle w:val="tda"/>
        <w:tabs>
          <w:tab w:val="left" w:pos="0"/>
        </w:tabs>
      </w:pPr>
      <w:bookmarkStart w:id="9" w:name="_Ref71905680"/>
      <w:bookmarkStart w:id="10" w:name="_Ref71905274"/>
      <w:bookmarkStart w:id="11" w:name="_Ref71905338"/>
      <w:bookmarkStart w:id="12" w:name="_Ref71905307"/>
      <w:bookmarkStart w:id="13" w:name="_Ref71905742"/>
      <w:r>
        <w:rPr>
          <w:rFonts w:ascii="SimSun" w:eastAsia="SimSun" w:hAnsi="SimSun" w:cs="SimSun"/>
          <w:noProof/>
          <w:bdr w:val="single" w:sz="4" w:space="0" w:color="auto"/>
        </w:rPr>
        <w:drawing>
          <wp:inline distT="0" distB="0" distL="114300" distR="114300" wp14:anchorId="028EA669" wp14:editId="3CD8DB89">
            <wp:extent cx="4151427" cy="1914524"/>
            <wp:effectExtent l="0" t="0" r="1905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1427" cy="19145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9A6811" w14:textId="3B0A39E2" w:rsidR="00505486" w:rsidRPr="00700082" w:rsidRDefault="00BA03AF" w:rsidP="00700082">
      <w:pPr>
        <w:pStyle w:val="tdname"/>
        <w:tabs>
          <w:tab w:val="left" w:pos="0"/>
        </w:tabs>
        <w:spacing w:after="0"/>
      </w:pPr>
      <w:bookmarkStart w:id="14" w:name="_Ref152151253"/>
      <w:bookmarkStart w:id="15" w:name="_Ref152151239"/>
      <w:r w:rsidRPr="00700082">
        <w:t xml:space="preserve">Рисунок </w:t>
      </w:r>
      <w:fldSimple w:instr=" SEQ Рисунок \* ARABIC ">
        <w:r w:rsidR="005D0A60">
          <w:rPr>
            <w:noProof/>
          </w:rPr>
          <w:t>1</w:t>
        </w:r>
      </w:fldSimple>
      <w:bookmarkEnd w:id="14"/>
      <w:r w:rsidRPr="00700082">
        <w:t xml:space="preserve"> - Схема интеграционного потока </w:t>
      </w:r>
      <w:bookmarkEnd w:id="15"/>
      <w:r w:rsidR="007367F0" w:rsidRPr="00700082">
        <w:t>П.7</w:t>
      </w:r>
    </w:p>
    <w:p w14:paraId="30234606" w14:textId="473411C4" w:rsidR="00BA2CA1" w:rsidRDefault="007367F0" w:rsidP="00700082">
      <w:pPr>
        <w:pStyle w:val="tdname"/>
        <w:tabs>
          <w:tab w:val="left" w:pos="0"/>
        </w:tabs>
        <w:spacing w:before="0"/>
      </w:pPr>
      <w:r w:rsidRPr="00700082">
        <w:t>«Передача информации для формирования заявок на транспорт»</w:t>
      </w:r>
    </w:p>
    <w:p w14:paraId="098D6BC2" w14:textId="7C043A2E" w:rsidR="00BA2CA1" w:rsidRDefault="00BA03AF" w:rsidP="007367F0">
      <w:pPr>
        <w:pStyle w:val="tdname0"/>
        <w:tabs>
          <w:tab w:val="left" w:pos="0"/>
        </w:tabs>
        <w:spacing w:line="240" w:lineRule="auto"/>
      </w:pPr>
      <w:bookmarkStart w:id="16" w:name="Таблица1"/>
      <w:bookmarkStart w:id="17" w:name="_Ref152150169"/>
      <w:bookmarkEnd w:id="9"/>
      <w:bookmarkEnd w:id="10"/>
      <w:bookmarkEnd w:id="11"/>
      <w:bookmarkEnd w:id="12"/>
      <w:bookmarkEnd w:id="13"/>
      <w:bookmarkEnd w:id="16"/>
      <w:r>
        <w:t xml:space="preserve">Таблица </w:t>
      </w:r>
      <w:fldSimple w:instr=" SEQ Таблица \* ARABIC ">
        <w:r w:rsidR="00010D11">
          <w:rPr>
            <w:noProof/>
          </w:rPr>
          <w:t>3</w:t>
        </w:r>
      </w:fldSimple>
      <w:bookmarkEnd w:id="17"/>
      <w:r>
        <w:t xml:space="preserve"> - Описание потока </w:t>
      </w:r>
      <w:r w:rsidR="007367F0" w:rsidRPr="00FD75CC">
        <w:t>П.</w:t>
      </w:r>
      <w:r w:rsidR="007367F0">
        <w:t>7</w:t>
      </w:r>
      <w:r w:rsidR="007367F0" w:rsidRPr="00092DA7">
        <w:t xml:space="preserve"> </w:t>
      </w:r>
      <w:r w:rsidR="007367F0" w:rsidRPr="002C4C3D">
        <w:t>«</w:t>
      </w:r>
      <w:r w:rsidR="007367F0">
        <w:t>П</w:t>
      </w:r>
      <w:r w:rsidR="007367F0" w:rsidRPr="00FB76F6">
        <w:t>ередач</w:t>
      </w:r>
      <w:r w:rsidR="007367F0">
        <w:t>а</w:t>
      </w:r>
      <w:r w:rsidR="007367F0" w:rsidRPr="00FB76F6">
        <w:t xml:space="preserve"> информации для формирования заявок на транспорт</w:t>
      </w:r>
      <w:r w:rsidR="007367F0" w:rsidRPr="002C4C3D">
        <w:t>»</w:t>
      </w:r>
    </w:p>
    <w:tbl>
      <w:tblPr>
        <w:tblW w:w="10490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702"/>
        <w:gridCol w:w="1984"/>
        <w:gridCol w:w="1418"/>
        <w:gridCol w:w="1276"/>
        <w:gridCol w:w="1417"/>
        <w:gridCol w:w="1276"/>
        <w:gridCol w:w="1417"/>
      </w:tblGrid>
      <w:tr w:rsidR="007F6D0A" w14:paraId="29F1685F" w14:textId="77777777" w:rsidTr="007F6D0A">
        <w:trPr>
          <w:tblHeader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6BB969" w14:textId="77777777" w:rsidR="00BA2CA1" w:rsidRDefault="00BA03AF" w:rsidP="00D10C3A">
            <w:pPr>
              <w:pStyle w:val="tdb"/>
            </w:pPr>
            <w:r>
              <w:t>Поток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B4B301" w14:textId="77777777" w:rsidR="00BA2CA1" w:rsidRDefault="00BA03AF" w:rsidP="00D10C3A">
            <w:pPr>
              <w:pStyle w:val="tdb"/>
            </w:pPr>
            <w:r>
              <w:t>Передаваемые данные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44209A" w14:textId="77777777" w:rsidR="00BA2CA1" w:rsidRDefault="00BA03AF" w:rsidP="00D10C3A">
            <w:pPr>
              <w:pStyle w:val="tdb"/>
            </w:pPr>
            <w:r>
              <w:t>Требования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A39BDF" w14:textId="77777777" w:rsidR="00BA2CA1" w:rsidRDefault="00BA03AF" w:rsidP="00D10C3A">
            <w:pPr>
              <w:pStyle w:val="tdb"/>
            </w:pPr>
            <w:r>
              <w:t>ИС Источник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9F9174" w14:textId="77777777" w:rsidR="00BA2CA1" w:rsidRDefault="00BA03AF" w:rsidP="00D10C3A">
            <w:pPr>
              <w:pStyle w:val="tdb"/>
            </w:pPr>
            <w:r>
              <w:t>Формат отправки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9BE802" w14:textId="77777777" w:rsidR="00BA2CA1" w:rsidRDefault="00BA03AF" w:rsidP="00D10C3A">
            <w:pPr>
              <w:pStyle w:val="tdb"/>
            </w:pPr>
            <w:r>
              <w:t>ИС Приёмник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20588A" w14:textId="77777777" w:rsidR="00BA2CA1" w:rsidRDefault="00BA03AF" w:rsidP="00D10C3A">
            <w:pPr>
              <w:pStyle w:val="tdb"/>
            </w:pPr>
            <w:r>
              <w:t>Формат приёма</w:t>
            </w:r>
          </w:p>
        </w:tc>
      </w:tr>
      <w:tr w:rsidR="007F6D0A" w14:paraId="3D2895C8" w14:textId="77777777" w:rsidTr="007F6D0A">
        <w:trPr>
          <w:trHeight w:val="1640"/>
        </w:trPr>
        <w:tc>
          <w:tcPr>
            <w:tcW w:w="170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3DCDDE" w14:textId="52B35D44" w:rsidR="00BA2CA1" w:rsidRDefault="007367F0" w:rsidP="00D10C3A">
            <w:pPr>
              <w:tabs>
                <w:tab w:val="left" w:pos="0"/>
              </w:tabs>
            </w:pPr>
            <w:r w:rsidRPr="00FD75CC">
              <w:t>П.</w:t>
            </w:r>
            <w:r>
              <w:t>7</w:t>
            </w:r>
            <w:r w:rsidRPr="00092DA7">
              <w:t xml:space="preserve"> </w:t>
            </w:r>
            <w:r w:rsidRPr="002C4C3D">
              <w:t>«</w:t>
            </w:r>
            <w:r>
              <w:t>П</w:t>
            </w:r>
            <w:r w:rsidRPr="00FB76F6">
              <w:t>ередач</w:t>
            </w:r>
            <w:r>
              <w:t>а</w:t>
            </w:r>
            <w:r w:rsidRPr="00FB76F6">
              <w:t xml:space="preserve"> информации для формирования заявок на транспорт</w:t>
            </w:r>
            <w:r w:rsidRPr="002C4C3D">
              <w:t>»</w:t>
            </w:r>
          </w:p>
        </w:tc>
        <w:tc>
          <w:tcPr>
            <w:tcW w:w="198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0F90D2" w14:textId="7142660F" w:rsidR="00BA2CA1" w:rsidRDefault="006F4D9C" w:rsidP="00D10C3A">
            <w:pPr>
              <w:tabs>
                <w:tab w:val="left" w:pos="0"/>
              </w:tabs>
            </w:pPr>
            <w:r>
              <w:t>Набор атрибутов для формирования в СУПА заявки на ТС</w:t>
            </w:r>
          </w:p>
        </w:tc>
        <w:tc>
          <w:tcPr>
            <w:tcW w:w="141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339397" w14:textId="77777777" w:rsidR="00BA2CA1" w:rsidRDefault="00BA03AF" w:rsidP="00D10C3A">
            <w:pPr>
              <w:tabs>
                <w:tab w:val="left" w:pos="0"/>
              </w:tabs>
            </w:pPr>
            <w:r>
              <w:t>Выполнение по запросу</w:t>
            </w:r>
          </w:p>
        </w:tc>
        <w:tc>
          <w:tcPr>
            <w:tcW w:w="127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B1F6C0" w14:textId="592C8631" w:rsidR="00BA2CA1" w:rsidRDefault="00BA03AF" w:rsidP="00D10C3A">
            <w:pPr>
              <w:tabs>
                <w:tab w:val="left" w:pos="0"/>
              </w:tabs>
            </w:pPr>
            <w:r>
              <w:rPr>
                <w:color w:val="000000"/>
                <w:shd w:val="clear" w:color="auto" w:fill="FBFBFB"/>
              </w:rPr>
              <w:t>С</w:t>
            </w:r>
            <w:r w:rsidR="00B0609D">
              <w:rPr>
                <w:color w:val="000000"/>
                <w:shd w:val="clear" w:color="auto" w:fill="FBFBFB"/>
              </w:rPr>
              <w:t>ОУР</w:t>
            </w:r>
          </w:p>
        </w:tc>
        <w:tc>
          <w:tcPr>
            <w:tcW w:w="141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53F6FF" w14:textId="77777777" w:rsidR="00BA2CA1" w:rsidRDefault="00BA03AF" w:rsidP="00D10C3A">
            <w:pPr>
              <w:tabs>
                <w:tab w:val="left" w:pos="0"/>
              </w:tabs>
            </w:pPr>
            <w:r>
              <w:t>SOAP/XML</w:t>
            </w:r>
          </w:p>
        </w:tc>
        <w:tc>
          <w:tcPr>
            <w:tcW w:w="127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766E8" w14:textId="7578D45C" w:rsidR="00BA2CA1" w:rsidRDefault="00B0609D" w:rsidP="00B614A0">
            <w:pPr>
              <w:tabs>
                <w:tab w:val="left" w:pos="0"/>
              </w:tabs>
              <w:jc w:val="center"/>
            </w:pPr>
            <w:r>
              <w:rPr>
                <w:color w:val="000000"/>
                <w:shd w:val="clear" w:color="auto" w:fill="FBFBFB"/>
              </w:rPr>
              <w:t>СУПА</w:t>
            </w:r>
          </w:p>
        </w:tc>
        <w:tc>
          <w:tcPr>
            <w:tcW w:w="141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73BD0E" w14:textId="77777777" w:rsidR="00BA2CA1" w:rsidRDefault="00BA03AF" w:rsidP="00D10C3A">
            <w:pPr>
              <w:tabs>
                <w:tab w:val="left" w:pos="0"/>
              </w:tabs>
            </w:pPr>
            <w:r>
              <w:t>SOAP/XML</w:t>
            </w:r>
          </w:p>
        </w:tc>
      </w:tr>
    </w:tbl>
    <w:p w14:paraId="5906EF5F" w14:textId="1B7C722F" w:rsidR="00BA2CA1" w:rsidRDefault="00BA03AF" w:rsidP="00D10C3A">
      <w:pPr>
        <w:tabs>
          <w:tab w:val="left" w:pos="0"/>
        </w:tabs>
      </w:pPr>
      <w:r>
        <w:t>*Пример запроса данных приведён в Приложении 1.</w:t>
      </w:r>
    </w:p>
    <w:p w14:paraId="5E04B907" w14:textId="668B1F27" w:rsidR="00F070EA" w:rsidRDefault="00F070EA" w:rsidP="00D10C3A">
      <w:pPr>
        <w:tabs>
          <w:tab w:val="left" w:pos="0"/>
        </w:tabs>
      </w:pPr>
    </w:p>
    <w:p w14:paraId="0237135B" w14:textId="0EA624E4" w:rsidR="00D3626F" w:rsidRDefault="00446DDF" w:rsidP="00D10C3A">
      <w:pPr>
        <w:tabs>
          <w:tab w:val="left" w:pos="0"/>
        </w:tabs>
      </w:pPr>
      <w:r>
        <w:t xml:space="preserve">Фрагмент базы данных представлен на рисунке </w:t>
      </w:r>
      <w:r w:rsidR="0057247E" w:rsidRPr="0057247E">
        <w:fldChar w:fldCharType="begin"/>
      </w:r>
      <w:r w:rsidR="0057247E" w:rsidRPr="0057247E">
        <w:instrText xml:space="preserve"> REF _Ref190784174 \h  \* MERGEFORMAT </w:instrText>
      </w:r>
      <w:r w:rsidR="0057247E" w:rsidRPr="0057247E">
        <w:fldChar w:fldCharType="separate"/>
      </w:r>
      <w:r w:rsidR="005D0A60" w:rsidRPr="005D0A60">
        <w:rPr>
          <w:noProof/>
          <w:sz w:val="24"/>
        </w:rPr>
        <w:t>Рисунок</w:t>
      </w:r>
      <w:r w:rsidR="005D0A60" w:rsidRPr="005D0A60">
        <w:rPr>
          <w:b/>
          <w:bCs/>
          <w:i/>
          <w:iCs/>
          <w:sz w:val="24"/>
        </w:rPr>
        <w:t xml:space="preserve"> </w:t>
      </w:r>
      <w:r w:rsidR="005D0A60">
        <w:rPr>
          <w:b/>
          <w:bCs/>
          <w:i/>
          <w:iCs/>
          <w:noProof/>
          <w:sz w:val="24"/>
        </w:rPr>
        <w:t>2</w:t>
      </w:r>
      <w:r w:rsidR="0057247E" w:rsidRPr="0057247E">
        <w:fldChar w:fldCharType="end"/>
      </w:r>
      <w:r w:rsidR="0057247E">
        <w:t>.</w:t>
      </w:r>
    </w:p>
    <w:p w14:paraId="053682B1" w14:textId="77777777" w:rsidR="00245D87" w:rsidRDefault="00245D87" w:rsidP="00446DDF">
      <w:pPr>
        <w:keepNext/>
        <w:tabs>
          <w:tab w:val="left" w:pos="0"/>
        </w:tabs>
        <w:sectPr w:rsidR="00245D87">
          <w:headerReference w:type="default" r:id="rId14"/>
          <w:footerReference w:type="default" r:id="rId15"/>
          <w:type w:val="continuous"/>
          <w:pgSz w:w="11906" w:h="16838"/>
          <w:pgMar w:top="1134" w:right="851" w:bottom="1134" w:left="1701" w:header="709" w:footer="193" w:gutter="0"/>
          <w:cols w:space="720"/>
        </w:sectPr>
      </w:pPr>
    </w:p>
    <w:p w14:paraId="47645C0B" w14:textId="456D17CA" w:rsidR="00446DDF" w:rsidRDefault="00446DDF" w:rsidP="00245D87">
      <w:pPr>
        <w:keepNext/>
        <w:tabs>
          <w:tab w:val="left" w:pos="0"/>
        </w:tabs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CBF864F" wp14:editId="69A2CD0E">
            <wp:extent cx="9378509" cy="410197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8509" cy="4101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2CFF2" w14:textId="62734EBB" w:rsidR="00446DDF" w:rsidRPr="00446DDF" w:rsidRDefault="00446DDF" w:rsidP="00446DDF">
      <w:pPr>
        <w:pStyle w:val="a7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18" w:name="_Ref190784174"/>
      <w:r w:rsidRPr="00446DDF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446DDF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446DDF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46DDF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D0A60">
        <w:rPr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446DDF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18"/>
      <w:r w:rsidR="0057247E">
        <w:rPr>
          <w:b/>
          <w:bCs/>
          <w:i w:val="0"/>
          <w:iCs w:val="0"/>
          <w:color w:val="auto"/>
          <w:sz w:val="24"/>
          <w:szCs w:val="24"/>
        </w:rPr>
        <w:t xml:space="preserve"> -</w:t>
      </w:r>
      <w:r w:rsidRPr="00446DDF">
        <w:rPr>
          <w:b/>
          <w:bCs/>
          <w:i w:val="0"/>
          <w:iCs w:val="0"/>
          <w:color w:val="auto"/>
          <w:sz w:val="24"/>
          <w:szCs w:val="24"/>
        </w:rPr>
        <w:t xml:space="preserve"> Фрагмент базы данных</w:t>
      </w:r>
    </w:p>
    <w:p w14:paraId="20725646" w14:textId="77777777" w:rsidR="00245D87" w:rsidRDefault="00245D87" w:rsidP="00D10C3A">
      <w:pPr>
        <w:tabs>
          <w:tab w:val="left" w:pos="0"/>
        </w:tabs>
        <w:rPr>
          <w:lang w:val="en-US"/>
        </w:rPr>
        <w:sectPr w:rsidR="00245D87" w:rsidSect="00245D87">
          <w:type w:val="continuous"/>
          <w:pgSz w:w="16838" w:h="11906" w:orient="landscape"/>
          <w:pgMar w:top="1701" w:right="1134" w:bottom="851" w:left="1134" w:header="709" w:footer="193" w:gutter="0"/>
          <w:cols w:space="720"/>
        </w:sectPr>
      </w:pPr>
    </w:p>
    <w:p w14:paraId="53AEBE9A" w14:textId="77777777" w:rsidR="00BA2CA1" w:rsidRDefault="00BA03AF" w:rsidP="00505486">
      <w:pPr>
        <w:pStyle w:val="tdlevel13"/>
        <w:tabs>
          <w:tab w:val="left" w:pos="0"/>
        </w:tabs>
        <w:ind w:firstLine="0"/>
        <w:jc w:val="center"/>
        <w:rPr>
          <w:rFonts w:ascii="Times New Roman" w:hAnsi="Times New Roman" w:cs="Times New Roman"/>
        </w:rPr>
      </w:pPr>
      <w:bookmarkStart w:id="19" w:name="_Hlk13753815"/>
      <w:bookmarkStart w:id="20" w:name="_Toc195872251"/>
      <w:bookmarkEnd w:id="19"/>
      <w:r>
        <w:rPr>
          <w:rFonts w:ascii="Times New Roman" w:hAnsi="Times New Roman" w:cs="Times New Roman"/>
        </w:rPr>
        <w:lastRenderedPageBreak/>
        <w:t>Требования к интеграции</w:t>
      </w:r>
      <w:bookmarkEnd w:id="20"/>
    </w:p>
    <w:p w14:paraId="71D2FA13" w14:textId="20F95057" w:rsidR="00BA2CA1" w:rsidRDefault="00BA03AF" w:rsidP="00D10C3A">
      <w:pPr>
        <w:pStyle w:val="td0"/>
        <w:tabs>
          <w:tab w:val="left" w:pos="0"/>
        </w:tabs>
      </w:pPr>
      <w:bookmarkStart w:id="21" w:name="_Hlk24474013"/>
      <w:r>
        <w:t xml:space="preserve">Функционирование интеграционного потока данных обеспечивается взаимодействием смежных ИС посредством формирования запроса на стороне СОУР по протоколу SOAP/XML. Схема взаимодействия при такой реализации потока </w:t>
      </w:r>
      <w:r w:rsidR="0018430E" w:rsidRPr="00FD75CC">
        <w:t>П.</w:t>
      </w:r>
      <w:r w:rsidR="0018430E">
        <w:t>7</w:t>
      </w:r>
      <w:r w:rsidR="0018430E" w:rsidRPr="00092DA7">
        <w:t xml:space="preserve"> </w:t>
      </w:r>
      <w:r w:rsidR="0018430E" w:rsidRPr="002C4C3D">
        <w:t>«</w:t>
      </w:r>
      <w:r w:rsidR="0018430E">
        <w:t>П</w:t>
      </w:r>
      <w:r w:rsidR="0018430E" w:rsidRPr="00FB76F6">
        <w:t>ередач</w:t>
      </w:r>
      <w:r w:rsidR="0018430E">
        <w:t>а</w:t>
      </w:r>
      <w:r w:rsidR="0018430E" w:rsidRPr="00FB76F6">
        <w:t xml:space="preserve"> информации для формирования заявок на транспорт</w:t>
      </w:r>
      <w:r w:rsidR="0018430E" w:rsidRPr="002C4C3D">
        <w:t>»</w:t>
      </w:r>
      <w:r>
        <w:t xml:space="preserve"> приведена на рисунке </w:t>
      </w:r>
      <w:r>
        <w:fldChar w:fldCharType="begin"/>
      </w:r>
      <w:r>
        <w:instrText xml:space="preserve"> REF _Ref152151313 \h \# \0  \* MERGEFORMAT </w:instrText>
      </w:r>
      <w:r>
        <w:fldChar w:fldCharType="separate"/>
      </w:r>
      <w:r w:rsidR="005D0A60">
        <w:t>3</w:t>
      </w:r>
      <w:r>
        <w:fldChar w:fldCharType="end"/>
      </w:r>
      <w:r>
        <w:t>.</w:t>
      </w:r>
    </w:p>
    <w:p w14:paraId="45D0ACD4" w14:textId="77777777" w:rsidR="00BA2CA1" w:rsidRDefault="00BA03AF" w:rsidP="00D10C3A">
      <w:pPr>
        <w:pStyle w:val="tda"/>
        <w:tabs>
          <w:tab w:val="left" w:pos="0"/>
        </w:tabs>
      </w:pPr>
      <w:r>
        <w:rPr>
          <w:rFonts w:ascii="SimSun" w:eastAsia="SimSun" w:hAnsi="SimSun" w:cs="SimSun"/>
          <w:noProof/>
          <w:bdr w:val="single" w:sz="4" w:space="0" w:color="auto"/>
        </w:rPr>
        <w:drawing>
          <wp:inline distT="0" distB="0" distL="114300" distR="114300" wp14:anchorId="56ACEF06" wp14:editId="22F6ECCF">
            <wp:extent cx="5162550" cy="1785266"/>
            <wp:effectExtent l="19050" t="19050" r="19050" b="2476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78526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8319A7" w14:textId="62D3923D" w:rsidR="00BA2CA1" w:rsidRDefault="00BA03AF" w:rsidP="003C0AEC">
      <w:pPr>
        <w:pStyle w:val="tdname"/>
        <w:tabs>
          <w:tab w:val="left" w:pos="0"/>
        </w:tabs>
        <w:spacing w:after="0"/>
      </w:pPr>
      <w:bookmarkStart w:id="22" w:name="_Ref152151313"/>
      <w:r w:rsidRPr="00B5346B">
        <w:t xml:space="preserve">Рисунок </w:t>
      </w:r>
      <w:fldSimple w:instr=" SEQ Рисунок \* ARABIC ">
        <w:r w:rsidR="005D0A60">
          <w:rPr>
            <w:noProof/>
          </w:rPr>
          <w:t>3</w:t>
        </w:r>
      </w:fldSimple>
      <w:bookmarkEnd w:id="22"/>
      <w:r w:rsidRPr="00B5346B">
        <w:t xml:space="preserve"> - Схема интеграционных сервисов для реализации интеграционного потока </w:t>
      </w:r>
      <w:r w:rsidR="0018430E" w:rsidRPr="00B5346B">
        <w:t>П.7</w:t>
      </w:r>
      <w:r w:rsidR="003C0AEC">
        <w:t xml:space="preserve"> </w:t>
      </w:r>
      <w:r w:rsidR="0018430E" w:rsidRPr="00B5346B">
        <w:t>«Передача информации для формирования заявок на транспорт»</w:t>
      </w:r>
    </w:p>
    <w:p w14:paraId="4D7C174D" w14:textId="54ED7CDF" w:rsidR="00BA2CA1" w:rsidRPr="00A27CD8" w:rsidRDefault="00BA03AF" w:rsidP="000D18D9">
      <w:pPr>
        <w:pStyle w:val="td0"/>
        <w:tabs>
          <w:tab w:val="left" w:pos="0"/>
        </w:tabs>
        <w:spacing w:before="240"/>
      </w:pPr>
      <w:r>
        <w:t>Перечень</w:t>
      </w:r>
      <w:r w:rsidR="00650113" w:rsidRPr="00650113">
        <w:t xml:space="preserve"> </w:t>
      </w:r>
      <w:r w:rsidR="00650113">
        <w:t>сервисов</w:t>
      </w:r>
      <w:r>
        <w:t xml:space="preserve"> участвующих в реализации интеграционного потока приведён в таблице </w:t>
      </w:r>
      <w:r>
        <w:fldChar w:fldCharType="begin"/>
      </w:r>
      <w:r>
        <w:instrText xml:space="preserve"> REF _Ref152151348 \h \# \0  \* MERGEFORMAT </w:instrText>
      </w:r>
      <w:r>
        <w:fldChar w:fldCharType="separate"/>
      </w:r>
      <w:r w:rsidR="005D0A60">
        <w:t>4</w:t>
      </w:r>
      <w:r>
        <w:fldChar w:fldCharType="end"/>
      </w:r>
      <w:r>
        <w:t>.</w:t>
      </w:r>
    </w:p>
    <w:p w14:paraId="2C96B3B9" w14:textId="2CE99F95" w:rsidR="00BA2CA1" w:rsidRDefault="00BA03AF" w:rsidP="0018430E">
      <w:pPr>
        <w:pStyle w:val="tdname0"/>
        <w:tabs>
          <w:tab w:val="left" w:pos="0"/>
        </w:tabs>
        <w:spacing w:line="240" w:lineRule="auto"/>
      </w:pPr>
      <w:bookmarkStart w:id="23" w:name="_Ref152151348"/>
      <w:r>
        <w:t xml:space="preserve">Таблица </w:t>
      </w:r>
      <w:fldSimple w:instr=" SEQ Таблица \* ARABIC ">
        <w:r w:rsidR="00010D11">
          <w:rPr>
            <w:noProof/>
          </w:rPr>
          <w:t>4</w:t>
        </w:r>
      </w:fldSimple>
      <w:bookmarkEnd w:id="23"/>
      <w:r>
        <w:t xml:space="preserve"> - Список сервисов для реализации интеграционного потока </w:t>
      </w:r>
      <w:r w:rsidR="0018430E" w:rsidRPr="00FD75CC">
        <w:t>П.</w:t>
      </w:r>
      <w:r w:rsidR="0018430E">
        <w:t>7</w:t>
      </w:r>
      <w:r w:rsidR="0018430E" w:rsidRPr="00092DA7">
        <w:t xml:space="preserve"> </w:t>
      </w:r>
      <w:r w:rsidR="0018430E" w:rsidRPr="002C4C3D">
        <w:t>«</w:t>
      </w:r>
      <w:r w:rsidR="0018430E">
        <w:t>П</w:t>
      </w:r>
      <w:r w:rsidR="0018430E" w:rsidRPr="00FB76F6">
        <w:t>ередач</w:t>
      </w:r>
      <w:r w:rsidR="0018430E">
        <w:t>а</w:t>
      </w:r>
      <w:r w:rsidR="0018430E" w:rsidRPr="00FB76F6">
        <w:t xml:space="preserve"> информации для формирования заявок на транспорт</w:t>
      </w:r>
      <w:r w:rsidR="0018430E" w:rsidRPr="002C4C3D">
        <w:t>»</w:t>
      </w:r>
      <w:r>
        <w:t>.</w:t>
      </w:r>
    </w:p>
    <w:tbl>
      <w:tblPr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3119"/>
        <w:gridCol w:w="1701"/>
        <w:gridCol w:w="1701"/>
        <w:gridCol w:w="2126"/>
      </w:tblGrid>
      <w:tr w:rsidR="00BA2CA1" w14:paraId="3BA593B3" w14:textId="77777777">
        <w:trPr>
          <w:trHeight w:val="1023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799660" w14:textId="77777777" w:rsidR="00BA2CA1" w:rsidRDefault="00BA03AF" w:rsidP="00D10C3A">
            <w:pPr>
              <w:pStyle w:val="tdb"/>
            </w:pPr>
            <w:r>
              <w:t>ИС источник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8AB65E" w14:textId="77777777" w:rsidR="00BA2CA1" w:rsidRDefault="00BA03AF" w:rsidP="00D10C3A">
            <w:pPr>
              <w:pStyle w:val="tdb"/>
            </w:pPr>
            <w:r>
              <w:t>Веб-сервис назначения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8317A8" w14:textId="77777777" w:rsidR="00BA2CA1" w:rsidRDefault="00BA03AF" w:rsidP="00D10C3A">
            <w:pPr>
              <w:pStyle w:val="tdb"/>
            </w:pPr>
            <w:r>
              <w:t>Тип сервиса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2F43E7" w14:textId="77777777" w:rsidR="00BA2CA1" w:rsidRDefault="00BA03AF" w:rsidP="00D10C3A">
            <w:pPr>
              <w:pStyle w:val="tdb"/>
            </w:pPr>
            <w:r>
              <w:t>Формат вх. потока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4CAD69" w14:textId="77777777" w:rsidR="00BA2CA1" w:rsidRDefault="00BA03AF" w:rsidP="00D10C3A">
            <w:pPr>
              <w:pStyle w:val="tdb"/>
            </w:pPr>
            <w:r>
              <w:t>Реализуемые интеграционные потоки</w:t>
            </w:r>
          </w:p>
        </w:tc>
      </w:tr>
      <w:tr w:rsidR="00BA2CA1" w14:paraId="4031AD72" w14:textId="77777777">
        <w:trPr>
          <w:trHeight w:val="504"/>
        </w:trPr>
        <w:tc>
          <w:tcPr>
            <w:tcW w:w="127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200BEC" w14:textId="77777777" w:rsidR="00BA2CA1" w:rsidRDefault="00BA03AF" w:rsidP="00D10C3A">
            <w:pPr>
              <w:tabs>
                <w:tab w:val="left" w:pos="0"/>
              </w:tabs>
            </w:pPr>
            <w:r>
              <w:t>СОУР</w:t>
            </w:r>
          </w:p>
        </w:tc>
        <w:tc>
          <w:tcPr>
            <w:tcW w:w="311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764B08" w14:textId="37459CD7" w:rsidR="00BA2CA1" w:rsidRPr="0018430E" w:rsidRDefault="00D67A08" w:rsidP="00D10C3A">
            <w:pPr>
              <w:tabs>
                <w:tab w:val="left" w:pos="0"/>
              </w:tabs>
              <w:rPr>
                <w:b/>
                <w:lang w:val="en-US"/>
              </w:rPr>
            </w:pPr>
            <w:r>
              <w:rPr>
                <w:lang w:val="en-US"/>
              </w:rPr>
              <w:t>sr</w:t>
            </w:r>
            <w:r w:rsidR="00441F36">
              <w:rPr>
                <w:lang w:val="en-US"/>
              </w:rPr>
              <w:t>v</w:t>
            </w:r>
            <w:r>
              <w:rPr>
                <w:lang w:val="en-US"/>
              </w:rPr>
              <w:t>AutoTransport</w:t>
            </w:r>
            <w:r w:rsidR="00F537C8">
              <w:rPr>
                <w:lang w:val="en-US"/>
              </w:rPr>
              <w:t>Revers</w:t>
            </w:r>
            <w:r>
              <w:rPr>
                <w:lang w:val="en-US"/>
              </w:rPr>
              <w:t>Sour</w:t>
            </w:r>
          </w:p>
        </w:tc>
        <w:tc>
          <w:tcPr>
            <w:tcW w:w="17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2933C5" w14:textId="3E734701" w:rsidR="00BA2CA1" w:rsidRPr="005325C5" w:rsidRDefault="003973B1" w:rsidP="00F537C8">
            <w:pPr>
              <w:tabs>
                <w:tab w:val="left" w:pos="0"/>
              </w:tabs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F537C8">
              <w:rPr>
                <w:lang w:val="en-US"/>
              </w:rPr>
              <w:t>roducer</w:t>
            </w:r>
            <w:r>
              <w:rPr>
                <w:lang w:val="en-US"/>
              </w:rPr>
              <w:t>-IS</w:t>
            </w:r>
          </w:p>
        </w:tc>
        <w:tc>
          <w:tcPr>
            <w:tcW w:w="17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B3D972" w14:textId="77777777" w:rsidR="00BA2CA1" w:rsidRDefault="00BA03AF" w:rsidP="00D10C3A">
            <w:pPr>
              <w:tabs>
                <w:tab w:val="left" w:pos="0"/>
              </w:tabs>
            </w:pPr>
            <w:r>
              <w:t>SOAP XML</w:t>
            </w:r>
          </w:p>
        </w:tc>
        <w:tc>
          <w:tcPr>
            <w:tcW w:w="2126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A9ABD4" w14:textId="4BD682E7" w:rsidR="00BA2CA1" w:rsidRDefault="0018430E" w:rsidP="00D10C3A">
            <w:pPr>
              <w:tabs>
                <w:tab w:val="left" w:pos="0"/>
              </w:tabs>
            </w:pPr>
            <w:r w:rsidRPr="00FD75CC">
              <w:t>П.</w:t>
            </w:r>
            <w:r>
              <w:t>7</w:t>
            </w:r>
            <w:r w:rsidRPr="00092DA7">
              <w:t xml:space="preserve"> </w:t>
            </w:r>
            <w:r w:rsidRPr="002C4C3D">
              <w:t>«</w:t>
            </w:r>
            <w:r>
              <w:t>П</w:t>
            </w:r>
            <w:r w:rsidRPr="00FB76F6">
              <w:t>ередач</w:t>
            </w:r>
            <w:r>
              <w:t>а</w:t>
            </w:r>
            <w:r w:rsidRPr="00FB76F6">
              <w:t xml:space="preserve"> информации для формирования заявок на транспорт</w:t>
            </w:r>
            <w:r w:rsidRPr="002C4C3D">
              <w:t>»</w:t>
            </w:r>
          </w:p>
        </w:tc>
      </w:tr>
      <w:tr w:rsidR="00956420" w14:paraId="0391C432" w14:textId="77777777">
        <w:trPr>
          <w:trHeight w:val="504"/>
        </w:trPr>
        <w:tc>
          <w:tcPr>
            <w:tcW w:w="127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F55FC" w14:textId="4D63213A" w:rsidR="00956420" w:rsidRDefault="00956420" w:rsidP="00D10C3A">
            <w:pPr>
              <w:tabs>
                <w:tab w:val="left" w:pos="0"/>
              </w:tabs>
            </w:pPr>
            <w:r>
              <w:t>ЕИ</w:t>
            </w:r>
            <w:r w:rsidR="00E01C6E">
              <w:t>П</w:t>
            </w:r>
          </w:p>
        </w:tc>
        <w:tc>
          <w:tcPr>
            <w:tcW w:w="311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328F51" w14:textId="7D2B5642" w:rsidR="00956420" w:rsidRPr="00956420" w:rsidRDefault="00956420" w:rsidP="00D10C3A">
            <w:pPr>
              <w:tabs>
                <w:tab w:val="left" w:pos="0"/>
              </w:tabs>
            </w:pPr>
            <w:r>
              <w:rPr>
                <w:lang w:val="en-US"/>
              </w:rPr>
              <w:t>sr</w:t>
            </w:r>
            <w:r w:rsidR="00441F36">
              <w:rPr>
                <w:lang w:val="en-US"/>
              </w:rPr>
              <w:t>v</w:t>
            </w:r>
            <w:r>
              <w:rPr>
                <w:lang w:val="en-US"/>
              </w:rPr>
              <w:t>AutoTransportRouter</w:t>
            </w:r>
          </w:p>
        </w:tc>
        <w:tc>
          <w:tcPr>
            <w:tcW w:w="17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B1107C" w14:textId="7C996190" w:rsidR="00956420" w:rsidRPr="005325C5" w:rsidRDefault="003973B1" w:rsidP="00D10C3A">
            <w:pPr>
              <w:tabs>
                <w:tab w:val="left" w:pos="0"/>
              </w:tabs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5325C5">
              <w:rPr>
                <w:lang w:val="en-US"/>
              </w:rPr>
              <w:t>ransport</w:t>
            </w:r>
            <w:r>
              <w:rPr>
                <w:lang w:val="en-US"/>
              </w:rPr>
              <w:t>-IS</w:t>
            </w:r>
          </w:p>
        </w:tc>
        <w:tc>
          <w:tcPr>
            <w:tcW w:w="17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D23AC3" w14:textId="1573A475" w:rsidR="00956420" w:rsidRDefault="00956420" w:rsidP="00D10C3A">
            <w:pPr>
              <w:tabs>
                <w:tab w:val="left" w:pos="0"/>
              </w:tabs>
            </w:pPr>
            <w:r>
              <w:t>SOAP XML</w:t>
            </w:r>
          </w:p>
        </w:tc>
        <w:tc>
          <w:tcPr>
            <w:tcW w:w="2126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25433F" w14:textId="77777777" w:rsidR="00956420" w:rsidRPr="00FD75CC" w:rsidRDefault="00956420" w:rsidP="00D10C3A">
            <w:pPr>
              <w:tabs>
                <w:tab w:val="left" w:pos="0"/>
              </w:tabs>
            </w:pPr>
          </w:p>
        </w:tc>
      </w:tr>
      <w:tr w:rsidR="00EE5B81" w14:paraId="6D78BAD2" w14:textId="77777777">
        <w:trPr>
          <w:trHeight w:val="504"/>
        </w:trPr>
        <w:tc>
          <w:tcPr>
            <w:tcW w:w="127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F9BF90" w14:textId="34D37147" w:rsidR="00EE5B81" w:rsidRPr="00EE5B81" w:rsidRDefault="00EE5B81" w:rsidP="00D10C3A">
            <w:pPr>
              <w:tabs>
                <w:tab w:val="left" w:pos="0"/>
              </w:tabs>
            </w:pPr>
            <w:r>
              <w:t>ЕИ</w:t>
            </w:r>
            <w:r w:rsidR="00E01C6E">
              <w:t>П</w:t>
            </w:r>
          </w:p>
        </w:tc>
        <w:tc>
          <w:tcPr>
            <w:tcW w:w="311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36B187" w14:textId="647D557E" w:rsidR="00EE5B81" w:rsidRPr="00EE5B81" w:rsidRDefault="00EE5B81" w:rsidP="00D10C3A">
            <w:pPr>
              <w:tabs>
                <w:tab w:val="left" w:pos="0"/>
              </w:tabs>
              <w:rPr>
                <w:lang w:val="en-US"/>
              </w:rPr>
            </w:pPr>
            <w:r>
              <w:rPr>
                <w:lang w:val="en-US"/>
              </w:rPr>
              <w:t>sr</w:t>
            </w:r>
            <w:r w:rsidR="00441F36">
              <w:rPr>
                <w:lang w:val="en-US"/>
              </w:rPr>
              <w:t>v</w:t>
            </w:r>
            <w:r>
              <w:rPr>
                <w:lang w:val="en-US"/>
              </w:rPr>
              <w:t>AutoTransport</w:t>
            </w:r>
            <w:r w:rsidR="00F537C8">
              <w:rPr>
                <w:lang w:val="en-US"/>
              </w:rPr>
              <w:t>Revers</w:t>
            </w:r>
            <w:r>
              <w:rPr>
                <w:lang w:val="en-US"/>
              </w:rPr>
              <w:t>Supa</w:t>
            </w:r>
          </w:p>
        </w:tc>
        <w:tc>
          <w:tcPr>
            <w:tcW w:w="17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458D6B" w14:textId="41C02C24" w:rsidR="00EE5B81" w:rsidRPr="005325C5" w:rsidRDefault="003973B1" w:rsidP="00D10C3A">
            <w:pPr>
              <w:tabs>
                <w:tab w:val="left" w:pos="0"/>
              </w:tabs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2F56D9">
              <w:rPr>
                <w:lang w:val="en-US"/>
              </w:rPr>
              <w:t>ender</w:t>
            </w:r>
            <w:r>
              <w:rPr>
                <w:lang w:val="en-US"/>
              </w:rPr>
              <w:t>-IS</w:t>
            </w:r>
          </w:p>
        </w:tc>
        <w:tc>
          <w:tcPr>
            <w:tcW w:w="17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4F01A3" w14:textId="17102409" w:rsidR="00EE5B81" w:rsidRDefault="005325C5" w:rsidP="00D10C3A">
            <w:pPr>
              <w:tabs>
                <w:tab w:val="left" w:pos="0"/>
              </w:tabs>
            </w:pPr>
            <w:r>
              <w:t>SOAP XML</w:t>
            </w:r>
          </w:p>
        </w:tc>
        <w:tc>
          <w:tcPr>
            <w:tcW w:w="2126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FE93CC" w14:textId="77777777" w:rsidR="00EE5B81" w:rsidRPr="00FD75CC" w:rsidRDefault="00EE5B81" w:rsidP="00D10C3A">
            <w:pPr>
              <w:tabs>
                <w:tab w:val="left" w:pos="0"/>
              </w:tabs>
            </w:pPr>
          </w:p>
        </w:tc>
      </w:tr>
      <w:tr w:rsidR="00BA2CA1" w14:paraId="36F720CF" w14:textId="77777777">
        <w:trPr>
          <w:trHeight w:val="50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D7C88D" w14:textId="1384E08D" w:rsidR="00BA2CA1" w:rsidRDefault="00EE5B81" w:rsidP="00D10C3A">
            <w:pPr>
              <w:tabs>
                <w:tab w:val="left" w:pos="0"/>
              </w:tabs>
            </w:pPr>
            <w:r>
              <w:t>СУПА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35B6C5" w14:textId="6243867C" w:rsidR="00BA2CA1" w:rsidRDefault="00CF0D14" w:rsidP="00D10C3A">
            <w:pPr>
              <w:tabs>
                <w:tab w:val="left" w:pos="0"/>
              </w:tabs>
              <w:rPr>
                <w:b/>
              </w:rPr>
            </w:pPr>
            <w:r w:rsidRPr="00CF0D14">
              <w:t>ZWS_SOUR_TRANSPREQ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B16C78" w14:textId="0051610B" w:rsidR="00BA2CA1" w:rsidRPr="005325C5" w:rsidRDefault="003973B1" w:rsidP="00D10C3A">
            <w:pPr>
              <w:tabs>
                <w:tab w:val="left" w:pos="0"/>
              </w:tabs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5325C5">
              <w:rPr>
                <w:lang w:val="en-US"/>
              </w:rPr>
              <w:t>onsumer</w:t>
            </w:r>
            <w:r>
              <w:rPr>
                <w:lang w:val="en-US"/>
              </w:rPr>
              <w:t>-WS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9B2DAF" w14:textId="77777777" w:rsidR="00BA2CA1" w:rsidRDefault="00BA03AF" w:rsidP="00D10C3A">
            <w:pPr>
              <w:tabs>
                <w:tab w:val="left" w:pos="0"/>
              </w:tabs>
            </w:pPr>
            <w:r>
              <w:t>SOAP XML</w:t>
            </w:r>
          </w:p>
        </w:tc>
        <w:tc>
          <w:tcPr>
            <w:tcW w:w="2126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4503E" w14:textId="77777777" w:rsidR="00BA2CA1" w:rsidRDefault="00BA2CA1" w:rsidP="00D10C3A">
            <w:pPr>
              <w:tabs>
                <w:tab w:val="left" w:pos="0"/>
              </w:tabs>
            </w:pPr>
          </w:p>
        </w:tc>
      </w:tr>
    </w:tbl>
    <w:p w14:paraId="41B26736" w14:textId="77777777" w:rsidR="00BA2CA1" w:rsidRDefault="00BA2CA1" w:rsidP="00D10C3A">
      <w:pPr>
        <w:tabs>
          <w:tab w:val="left" w:pos="0"/>
        </w:tabs>
        <w:sectPr w:rsidR="00BA2CA1" w:rsidSect="00245D87">
          <w:pgSz w:w="11906" w:h="16838"/>
          <w:pgMar w:top="1134" w:right="851" w:bottom="1134" w:left="1701" w:header="709" w:footer="193" w:gutter="0"/>
          <w:cols w:space="720"/>
        </w:sectPr>
      </w:pPr>
    </w:p>
    <w:p w14:paraId="742E5D6D" w14:textId="099C9264" w:rsidR="00BA2CA1" w:rsidRDefault="00BA03AF" w:rsidP="00D10C3A">
      <w:pPr>
        <w:pStyle w:val="td0"/>
        <w:tabs>
          <w:tab w:val="left" w:pos="0"/>
        </w:tabs>
      </w:pPr>
      <w:r>
        <w:lastRenderedPageBreak/>
        <w:t xml:space="preserve">Последовательность направления и получения запросов при взаимодействии приведена на рисунке </w:t>
      </w:r>
      <w:r>
        <w:fldChar w:fldCharType="begin"/>
      </w:r>
      <w:r>
        <w:instrText xml:space="preserve"> REF _Ref152151907 \h \# \0  \* MERGEFORMAT </w:instrText>
      </w:r>
      <w:r>
        <w:fldChar w:fldCharType="separate"/>
      </w:r>
      <w:r w:rsidR="005D0A60">
        <w:t>4</w:t>
      </w:r>
      <w:r>
        <w:fldChar w:fldCharType="end"/>
      </w:r>
      <w:r>
        <w:t>.</w:t>
      </w:r>
    </w:p>
    <w:p w14:paraId="31C3247F" w14:textId="77777777" w:rsidR="00BA2CA1" w:rsidRDefault="00BA03AF" w:rsidP="00D10C3A">
      <w:pPr>
        <w:pStyle w:val="tda"/>
        <w:tabs>
          <w:tab w:val="left" w:pos="0"/>
        </w:tabs>
      </w:pPr>
      <w:r>
        <w:rPr>
          <w:rFonts w:ascii="SimSun" w:eastAsia="SimSun" w:hAnsi="SimSun" w:cs="SimSun"/>
          <w:noProof/>
          <w:bdr w:val="single" w:sz="4" w:space="0" w:color="auto"/>
        </w:rPr>
        <w:drawing>
          <wp:inline distT="0" distB="0" distL="114300" distR="114300" wp14:anchorId="088FACE9" wp14:editId="5093B62C">
            <wp:extent cx="5480009" cy="4726879"/>
            <wp:effectExtent l="0" t="0" r="6985" b="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" r="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09" cy="4726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5BE664" w14:textId="6AE428C2" w:rsidR="00BA2CA1" w:rsidRDefault="00BA03AF" w:rsidP="00D10C3A">
      <w:pPr>
        <w:pStyle w:val="tdname"/>
        <w:tabs>
          <w:tab w:val="left" w:pos="0"/>
        </w:tabs>
        <w:rPr>
          <w:strike/>
          <w:sz w:val="26"/>
        </w:rPr>
      </w:pPr>
      <w:bookmarkStart w:id="24" w:name="_Ref152151907"/>
      <w:r>
        <w:t xml:space="preserve">Рисунок </w:t>
      </w:r>
      <w:fldSimple w:instr=" SEQ Рисунок \* ARABIC ">
        <w:r w:rsidR="005D0A60">
          <w:rPr>
            <w:noProof/>
          </w:rPr>
          <w:t>4</w:t>
        </w:r>
      </w:fldSimple>
      <w:bookmarkEnd w:id="24"/>
      <w:r>
        <w:t xml:space="preserve"> - Схема последовательности взаимодействия при получении данных</w:t>
      </w:r>
    </w:p>
    <w:p w14:paraId="35312F4F" w14:textId="0E05762A" w:rsidR="00BA2CA1" w:rsidRDefault="00BA03AF" w:rsidP="00FC32D9">
      <w:pPr>
        <w:pStyle w:val="tdlevel13"/>
        <w:tabs>
          <w:tab w:val="left" w:pos="0"/>
        </w:tabs>
        <w:jc w:val="center"/>
        <w:rPr>
          <w:rFonts w:ascii="Times New Roman" w:hAnsi="Times New Roman" w:cs="Times New Roman"/>
        </w:rPr>
      </w:pPr>
      <w:bookmarkStart w:id="25" w:name="_Toc195872252"/>
      <w:r>
        <w:rPr>
          <w:rFonts w:ascii="Times New Roman" w:hAnsi="Times New Roman" w:cs="Times New Roman"/>
        </w:rPr>
        <w:lastRenderedPageBreak/>
        <w:t>Взаимодействие сервисов</w:t>
      </w:r>
      <w:bookmarkEnd w:id="25"/>
    </w:p>
    <w:p w14:paraId="3AF0B90D" w14:textId="77777777" w:rsidR="00BA2CA1" w:rsidRDefault="00BA03AF" w:rsidP="00D10C3A">
      <w:pPr>
        <w:pStyle w:val="tdlevel22"/>
        <w:tabs>
          <w:tab w:val="left" w:pos="0"/>
        </w:tabs>
        <w:rPr>
          <w:rFonts w:cs="Times New Roman"/>
        </w:rPr>
      </w:pPr>
      <w:bookmarkStart w:id="26" w:name="_Toc195872253"/>
      <w:r>
        <w:rPr>
          <w:rFonts w:cs="Times New Roman"/>
        </w:rPr>
        <w:t>Общие положения</w:t>
      </w:r>
      <w:bookmarkEnd w:id="26"/>
    </w:p>
    <w:p w14:paraId="3FF7E8E9" w14:textId="14D79F82" w:rsidR="00BA2CA1" w:rsidRDefault="00BA03AF" w:rsidP="00D10C3A">
      <w:pPr>
        <w:pStyle w:val="td0"/>
        <w:tabs>
          <w:tab w:val="left" w:pos="0"/>
        </w:tabs>
      </w:pPr>
      <w:r>
        <w:t>В качестве протокола взаимодействия</w:t>
      </w:r>
      <w:r w:rsidR="00406220" w:rsidRPr="00406220">
        <w:t xml:space="preserve"> </w:t>
      </w:r>
      <w:r w:rsidR="00406220">
        <w:t>для</w:t>
      </w:r>
      <w:r>
        <w:t xml:space="preserve"> СУПА, ЕИ</w:t>
      </w:r>
      <w:r w:rsidR="00053DA7">
        <w:t>П</w:t>
      </w:r>
      <w:r>
        <w:t xml:space="preserve"> и СОУР используется</w:t>
      </w:r>
      <w:r w:rsidR="007D5A08">
        <w:t xml:space="preserve"> </w:t>
      </w:r>
      <w:r w:rsidR="007D5A08">
        <w:rPr>
          <w:lang w:val="en-US"/>
        </w:rPr>
        <w:t>SOAP</w:t>
      </w:r>
      <w:r w:rsidR="007D5A08">
        <w:t xml:space="preserve">, </w:t>
      </w:r>
      <w:r>
        <w:t>формат</w:t>
      </w:r>
      <w:r w:rsidR="007D5A08">
        <w:t xml:space="preserve"> сооб</w:t>
      </w:r>
      <w:r w:rsidR="000C55B2">
        <w:t>щ</w:t>
      </w:r>
      <w:r w:rsidR="007D5A08">
        <w:t>ения</w:t>
      </w:r>
      <w:r>
        <w:t xml:space="preserve"> </w:t>
      </w:r>
      <w:r w:rsidR="0076159C">
        <w:rPr>
          <w:lang w:val="en-US"/>
        </w:rPr>
        <w:t>SOAP</w:t>
      </w:r>
      <w:r w:rsidR="0076159C" w:rsidRPr="008B0E78">
        <w:t>/</w:t>
      </w:r>
      <w:r>
        <w:t>XML</w:t>
      </w:r>
      <w:r w:rsidR="00256E4E">
        <w:t xml:space="preserve"> (кодировка UTF-8)</w:t>
      </w:r>
      <w:r w:rsidR="00053DA7">
        <w:t>.</w:t>
      </w:r>
      <w:r>
        <w:t xml:space="preserve"> </w:t>
      </w:r>
      <w:r w:rsidR="00053DA7">
        <w:t>П</w:t>
      </w:r>
      <w:r w:rsidR="0076159C">
        <w:t>редусмотрен</w:t>
      </w:r>
      <w:r>
        <w:t xml:space="preserve"> асинхронный </w:t>
      </w:r>
      <w:r w:rsidR="0076159C">
        <w:t>ответ для подтверждения результата доставки сообщения в СУПА</w:t>
      </w:r>
      <w:r>
        <w:t>.</w:t>
      </w:r>
    </w:p>
    <w:p w14:paraId="23DAB0B4" w14:textId="272F0358" w:rsidR="00BA2CA1" w:rsidRDefault="00BA03AF" w:rsidP="00256E4E">
      <w:pPr>
        <w:pStyle w:val="td0"/>
        <w:tabs>
          <w:tab w:val="left" w:pos="0"/>
        </w:tabs>
      </w:pPr>
      <w:r>
        <w:t>Подключение</w:t>
      </w:r>
      <w:r w:rsidR="008B0E78">
        <w:t xml:space="preserve"> к веб-сервису СУПА</w:t>
      </w:r>
      <w:r>
        <w:t xml:space="preserve"> должно осуществляться по протоколу HTTP с использованием базовой авторизации (</w:t>
      </w:r>
      <w:r w:rsidR="00982741" w:rsidRPr="00982741">
        <w:t>Basic access authentication</w:t>
      </w:r>
      <w:r>
        <w:t>).</w:t>
      </w:r>
    </w:p>
    <w:p w14:paraId="17B9BCDD" w14:textId="380F5EA0" w:rsidR="00BA2CA1" w:rsidRDefault="00BA03AF" w:rsidP="00D10C3A">
      <w:pPr>
        <w:pStyle w:val="tdlevel22"/>
        <w:tabs>
          <w:tab w:val="left" w:pos="0"/>
        </w:tabs>
        <w:rPr>
          <w:rFonts w:cs="Times New Roman"/>
        </w:rPr>
      </w:pPr>
      <w:bookmarkStart w:id="27" w:name="_Toc195872254"/>
      <w:r>
        <w:rPr>
          <w:rFonts w:cs="Times New Roman"/>
        </w:rPr>
        <w:t>Описание взаимодействия</w:t>
      </w:r>
      <w:bookmarkEnd w:id="27"/>
    </w:p>
    <w:p w14:paraId="4B8F2B19" w14:textId="76D85DBE" w:rsidR="00BA2CA1" w:rsidRPr="00B71ED9" w:rsidRDefault="00BA03AF" w:rsidP="00B71ED9">
      <w:pPr>
        <w:pStyle w:val="af9"/>
        <w:tabs>
          <w:tab w:val="left" w:pos="993"/>
          <w:tab w:val="left" w:pos="1069"/>
        </w:tabs>
        <w:spacing w:before="0" w:line="360" w:lineRule="auto"/>
        <w:rPr>
          <w:sz w:val="24"/>
          <w:szCs w:val="24"/>
        </w:rPr>
      </w:pPr>
      <w:r w:rsidRPr="00B71ED9">
        <w:rPr>
          <w:sz w:val="24"/>
          <w:szCs w:val="24"/>
        </w:rPr>
        <w:t>Взаимодействие систем строится следующим образом:</w:t>
      </w:r>
    </w:p>
    <w:p w14:paraId="28C3FA4E" w14:textId="7E7089C0" w:rsidR="00477B0C" w:rsidRDefault="005B7F44" w:rsidP="005B7F44">
      <w:pPr>
        <w:pStyle w:val="af9"/>
        <w:tabs>
          <w:tab w:val="left" w:pos="993"/>
          <w:tab w:val="left" w:pos="1069"/>
        </w:tabs>
        <w:spacing w:before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Инициатором взаимодействия </w:t>
      </w:r>
      <w:r w:rsidR="00F023EC">
        <w:rPr>
          <w:sz w:val="24"/>
          <w:szCs w:val="24"/>
        </w:rPr>
        <w:t>выступает</w:t>
      </w:r>
      <w:r>
        <w:rPr>
          <w:sz w:val="24"/>
          <w:szCs w:val="24"/>
        </w:rPr>
        <w:t xml:space="preserve"> СОУР</w:t>
      </w:r>
      <w:r w:rsidR="009953F8">
        <w:rPr>
          <w:sz w:val="24"/>
          <w:szCs w:val="24"/>
        </w:rPr>
        <w:t>.</w:t>
      </w:r>
    </w:p>
    <w:p w14:paraId="4E30246D" w14:textId="71567043" w:rsidR="00477B0C" w:rsidRPr="00DB0959" w:rsidRDefault="009953F8" w:rsidP="005B7F44">
      <w:pPr>
        <w:pStyle w:val="af9"/>
        <w:tabs>
          <w:tab w:val="left" w:pos="993"/>
          <w:tab w:val="left" w:pos="1069"/>
        </w:tabs>
        <w:spacing w:before="0" w:line="360" w:lineRule="auto"/>
        <w:rPr>
          <w:sz w:val="24"/>
          <w:szCs w:val="24"/>
        </w:rPr>
      </w:pPr>
      <w:r>
        <w:rPr>
          <w:sz w:val="24"/>
          <w:szCs w:val="24"/>
        </w:rPr>
        <w:t>Стартом интеграционного взаимодействия</w:t>
      </w:r>
      <w:r w:rsidR="00477B0C">
        <w:rPr>
          <w:sz w:val="24"/>
          <w:szCs w:val="24"/>
        </w:rPr>
        <w:t xml:space="preserve"> является наличие данных в</w:t>
      </w:r>
      <w:r w:rsidR="00B71ED9">
        <w:rPr>
          <w:sz w:val="24"/>
          <w:szCs w:val="24"/>
        </w:rPr>
        <w:t xml:space="preserve"> таблицах</w:t>
      </w:r>
      <w:r w:rsidR="00477B0C">
        <w:rPr>
          <w:sz w:val="24"/>
          <w:szCs w:val="24"/>
        </w:rPr>
        <w:t xml:space="preserve"> </w:t>
      </w:r>
      <w:r w:rsidR="00D72540">
        <w:rPr>
          <w:sz w:val="24"/>
          <w:szCs w:val="24"/>
        </w:rPr>
        <w:t>БД СОУР</w:t>
      </w:r>
      <w:r w:rsidR="00B71ED9">
        <w:rPr>
          <w:sz w:val="24"/>
          <w:szCs w:val="24"/>
        </w:rPr>
        <w:t xml:space="preserve"> </w:t>
      </w:r>
      <w:r w:rsidR="005055D1">
        <w:rPr>
          <w:sz w:val="24"/>
          <w:szCs w:val="24"/>
          <w:lang w:val="en-US"/>
        </w:rPr>
        <w:t>rd</w:t>
      </w:r>
      <w:r w:rsidR="005055D1" w:rsidRPr="005055D1">
        <w:rPr>
          <w:sz w:val="24"/>
          <w:szCs w:val="24"/>
        </w:rPr>
        <w:t>_</w:t>
      </w:r>
      <w:r w:rsidR="005055D1">
        <w:rPr>
          <w:sz w:val="24"/>
          <w:szCs w:val="24"/>
          <w:lang w:val="en-US"/>
        </w:rPr>
        <w:t>own</w:t>
      </w:r>
      <w:r w:rsidR="005055D1" w:rsidRPr="005055D1">
        <w:rPr>
          <w:sz w:val="24"/>
          <w:szCs w:val="24"/>
        </w:rPr>
        <w:t>_</w:t>
      </w:r>
      <w:r w:rsidR="00B71ED9">
        <w:rPr>
          <w:sz w:val="24"/>
          <w:szCs w:val="24"/>
          <w:lang w:val="en-US"/>
        </w:rPr>
        <w:t>transport</w:t>
      </w:r>
      <w:r w:rsidR="00B71ED9" w:rsidRPr="00B71ED9">
        <w:rPr>
          <w:sz w:val="24"/>
          <w:szCs w:val="24"/>
        </w:rPr>
        <w:t>_</w:t>
      </w:r>
      <w:r w:rsidR="00B71ED9">
        <w:rPr>
          <w:sz w:val="24"/>
          <w:szCs w:val="24"/>
          <w:lang w:val="en-US"/>
        </w:rPr>
        <w:t>dispatch</w:t>
      </w:r>
      <w:r w:rsidR="00B71ED9" w:rsidRPr="00B71ED9">
        <w:rPr>
          <w:sz w:val="24"/>
          <w:szCs w:val="24"/>
        </w:rPr>
        <w:t xml:space="preserve"> </w:t>
      </w:r>
      <w:r w:rsidR="00B71ED9">
        <w:rPr>
          <w:sz w:val="24"/>
          <w:szCs w:val="24"/>
        </w:rPr>
        <w:t xml:space="preserve">или </w:t>
      </w:r>
      <w:r w:rsidR="005055D1">
        <w:rPr>
          <w:sz w:val="24"/>
          <w:szCs w:val="24"/>
          <w:lang w:val="en-US"/>
        </w:rPr>
        <w:t>rd</w:t>
      </w:r>
      <w:r w:rsidR="005055D1" w:rsidRPr="005055D1">
        <w:rPr>
          <w:sz w:val="24"/>
          <w:szCs w:val="24"/>
        </w:rPr>
        <w:t>_</w:t>
      </w:r>
      <w:r w:rsidR="00B71ED9">
        <w:rPr>
          <w:sz w:val="24"/>
          <w:szCs w:val="24"/>
          <w:lang w:val="en-US"/>
        </w:rPr>
        <w:t>rented</w:t>
      </w:r>
      <w:r w:rsidR="00B71ED9" w:rsidRPr="00B71ED9">
        <w:rPr>
          <w:sz w:val="24"/>
          <w:szCs w:val="24"/>
        </w:rPr>
        <w:t>_</w:t>
      </w:r>
      <w:r w:rsidR="00B71ED9">
        <w:rPr>
          <w:sz w:val="24"/>
          <w:szCs w:val="24"/>
          <w:lang w:val="en-US"/>
        </w:rPr>
        <w:t>transport</w:t>
      </w:r>
      <w:r w:rsidR="00B71ED9" w:rsidRPr="00B71ED9">
        <w:rPr>
          <w:sz w:val="24"/>
          <w:szCs w:val="24"/>
        </w:rPr>
        <w:t>_</w:t>
      </w:r>
      <w:r w:rsidR="00B71ED9">
        <w:rPr>
          <w:sz w:val="24"/>
          <w:szCs w:val="24"/>
          <w:lang w:val="en-US"/>
        </w:rPr>
        <w:t>dispatch</w:t>
      </w:r>
      <w:r w:rsidR="00477B0C">
        <w:rPr>
          <w:sz w:val="24"/>
          <w:szCs w:val="24"/>
        </w:rPr>
        <w:t xml:space="preserve"> </w:t>
      </w:r>
      <w:r w:rsidR="00DB0959">
        <w:rPr>
          <w:sz w:val="24"/>
          <w:szCs w:val="24"/>
        </w:rPr>
        <w:t xml:space="preserve">со значением </w:t>
      </w:r>
      <w:r w:rsidR="00F023EC">
        <w:rPr>
          <w:sz w:val="24"/>
          <w:szCs w:val="24"/>
        </w:rPr>
        <w:t>«</w:t>
      </w:r>
      <w:r w:rsidR="00DB0959">
        <w:rPr>
          <w:sz w:val="24"/>
          <w:szCs w:val="24"/>
          <w:lang w:val="en-US"/>
        </w:rPr>
        <w:t>waiting</w:t>
      </w:r>
      <w:r w:rsidR="00F023EC">
        <w:rPr>
          <w:sz w:val="24"/>
          <w:szCs w:val="24"/>
        </w:rPr>
        <w:t>»</w:t>
      </w:r>
      <w:r w:rsidR="00DB0959">
        <w:rPr>
          <w:sz w:val="24"/>
          <w:szCs w:val="24"/>
        </w:rPr>
        <w:t xml:space="preserve"> в поле </w:t>
      </w:r>
      <w:r w:rsidR="00DB0959">
        <w:rPr>
          <w:sz w:val="24"/>
          <w:szCs w:val="24"/>
          <w:lang w:val="en-US"/>
        </w:rPr>
        <w:t>status</w:t>
      </w:r>
      <w:r w:rsidR="004B40B1">
        <w:rPr>
          <w:sz w:val="24"/>
          <w:szCs w:val="24"/>
        </w:rPr>
        <w:t>, соответствующих таблиц</w:t>
      </w:r>
      <w:r w:rsidR="00DB0959">
        <w:rPr>
          <w:sz w:val="24"/>
          <w:szCs w:val="24"/>
        </w:rPr>
        <w:t>.</w:t>
      </w:r>
    </w:p>
    <w:p w14:paraId="70F8C3CF" w14:textId="2F0E32F3" w:rsidR="00BA40A3" w:rsidRDefault="00BA40A3" w:rsidP="00BA40A3">
      <w:pPr>
        <w:pStyle w:val="tdlevel12"/>
      </w:pPr>
      <w:r>
        <w:t>ЕИП, производит периодический запрос</w:t>
      </w:r>
      <w:r w:rsidR="00E934B4" w:rsidRPr="00E934B4">
        <w:t xml:space="preserve"> </w:t>
      </w:r>
      <w:r w:rsidR="00E934B4">
        <w:t>с интервалом 1</w:t>
      </w:r>
      <w:r>
        <w:t xml:space="preserve"> раз </w:t>
      </w:r>
      <w:r w:rsidR="00E934B4">
        <w:t>в</w:t>
      </w:r>
      <w:r>
        <w:t xml:space="preserve"> минуту на наличие в базе данных СОУР</w:t>
      </w:r>
      <w:r w:rsidR="00D72540">
        <w:t xml:space="preserve"> записей</w:t>
      </w:r>
      <w:r w:rsidR="00E52AAE" w:rsidRPr="00E52AAE">
        <w:t xml:space="preserve"> </w:t>
      </w:r>
      <w:r w:rsidR="00E52AAE">
        <w:t>в таблицах</w:t>
      </w:r>
      <w:r w:rsidR="00973749" w:rsidRPr="00973749">
        <w:t xml:space="preserve"> </w:t>
      </w:r>
      <w:r w:rsidR="00973749">
        <w:rPr>
          <w:lang w:val="en-US"/>
        </w:rPr>
        <w:t>rd</w:t>
      </w:r>
      <w:r w:rsidR="00973749" w:rsidRPr="00973749">
        <w:t>_</w:t>
      </w:r>
      <w:r w:rsidR="00973749">
        <w:rPr>
          <w:lang w:val="en-US"/>
        </w:rPr>
        <w:t>own</w:t>
      </w:r>
      <w:r w:rsidR="00973749" w:rsidRPr="00973749">
        <w:t>_</w:t>
      </w:r>
      <w:r w:rsidR="00D72540">
        <w:rPr>
          <w:lang w:val="en-US"/>
        </w:rPr>
        <w:t>transport</w:t>
      </w:r>
      <w:r w:rsidR="00D72540" w:rsidRPr="00B71ED9">
        <w:t>_</w:t>
      </w:r>
      <w:r w:rsidR="00973749">
        <w:rPr>
          <w:lang w:val="en-US"/>
        </w:rPr>
        <w:t>d</w:t>
      </w:r>
      <w:r w:rsidR="00D72540">
        <w:rPr>
          <w:lang w:val="en-US"/>
        </w:rPr>
        <w:t>ispatch</w:t>
      </w:r>
      <w:r w:rsidR="00D72540" w:rsidRPr="00B71ED9">
        <w:t xml:space="preserve"> </w:t>
      </w:r>
      <w:r w:rsidR="00D72540">
        <w:t xml:space="preserve">или </w:t>
      </w:r>
      <w:r w:rsidR="00973749">
        <w:rPr>
          <w:lang w:val="en-US"/>
        </w:rPr>
        <w:t>rd</w:t>
      </w:r>
      <w:r w:rsidR="00973749" w:rsidRPr="00973749">
        <w:t>_</w:t>
      </w:r>
      <w:r w:rsidR="00D72540">
        <w:rPr>
          <w:lang w:val="en-US"/>
        </w:rPr>
        <w:t>rented</w:t>
      </w:r>
      <w:r w:rsidR="00D72540" w:rsidRPr="00B71ED9">
        <w:t>_</w:t>
      </w:r>
      <w:r w:rsidR="00D72540">
        <w:rPr>
          <w:lang w:val="en-US"/>
        </w:rPr>
        <w:t>transport</w:t>
      </w:r>
      <w:r w:rsidR="00D72540" w:rsidRPr="00B71ED9">
        <w:t>_</w:t>
      </w:r>
      <w:r w:rsidR="00D72540">
        <w:rPr>
          <w:lang w:val="en-US"/>
        </w:rPr>
        <w:t>dispatch</w:t>
      </w:r>
      <w:r>
        <w:t xml:space="preserve"> </w:t>
      </w:r>
      <w:r w:rsidR="00E52AAE">
        <w:t xml:space="preserve">со </w:t>
      </w:r>
      <w:r w:rsidR="00E52AAE">
        <w:rPr>
          <w:lang w:val="en-US"/>
        </w:rPr>
        <w:t>status</w:t>
      </w:r>
      <w:r w:rsidR="00E52AAE" w:rsidRPr="00E52AAE">
        <w:t xml:space="preserve"> = </w:t>
      </w:r>
      <w:r w:rsidR="00E52AAE">
        <w:t>«</w:t>
      </w:r>
      <w:r w:rsidR="00E52AAE">
        <w:rPr>
          <w:lang w:val="en-US"/>
        </w:rPr>
        <w:t>waiting</w:t>
      </w:r>
      <w:r w:rsidR="00E52AAE">
        <w:t>»</w:t>
      </w:r>
      <w:r>
        <w:t>;</w:t>
      </w:r>
    </w:p>
    <w:p w14:paraId="6F71EF1D" w14:textId="79D4EFA7" w:rsidR="00BA40A3" w:rsidRDefault="00BA40A3" w:rsidP="00D10C3A">
      <w:pPr>
        <w:pStyle w:val="tdlevel12"/>
        <w:tabs>
          <w:tab w:val="left" w:pos="0"/>
        </w:tabs>
      </w:pPr>
      <w:r>
        <w:t xml:space="preserve">При наличии необходимой записи, ЕИП </w:t>
      </w:r>
      <w:r w:rsidR="00955E91">
        <w:t>извлекает из базы данных значения атрибутов</w:t>
      </w:r>
      <w:r w:rsidRPr="00321849">
        <w:t xml:space="preserve"> и формирует </w:t>
      </w:r>
      <w:r w:rsidR="0077596E">
        <w:t>исходящее сообщение</w:t>
      </w:r>
      <w:r w:rsidRPr="00321849">
        <w:t xml:space="preserve">, </w:t>
      </w:r>
      <w:r w:rsidR="001E013C">
        <w:t xml:space="preserve">согласно условиям </w:t>
      </w:r>
      <w:r w:rsidRPr="00321849">
        <w:t xml:space="preserve">в приложении </w:t>
      </w:r>
      <w:r w:rsidR="00321849" w:rsidRPr="00321849">
        <w:t>2</w:t>
      </w:r>
      <w:r w:rsidRPr="00321849">
        <w:t>;</w:t>
      </w:r>
    </w:p>
    <w:p w14:paraId="42B4044C" w14:textId="255CB31E" w:rsidR="00BA2CA1" w:rsidRDefault="0077596E" w:rsidP="00D10C3A">
      <w:pPr>
        <w:pStyle w:val="tdlevel12"/>
        <w:tabs>
          <w:tab w:val="left" w:pos="0"/>
        </w:tabs>
      </w:pPr>
      <w:r>
        <w:t>После</w:t>
      </w:r>
      <w:r w:rsidR="00C41FAD">
        <w:t xml:space="preserve"> успешного</w:t>
      </w:r>
      <w:r>
        <w:t xml:space="preserve"> формирования</w:t>
      </w:r>
      <w:r w:rsidR="00E52AAE">
        <w:t>,</w:t>
      </w:r>
      <w:r>
        <w:t xml:space="preserve"> сообщение</w:t>
      </w:r>
      <w:r w:rsidR="00BA03AF">
        <w:t xml:space="preserve"> </w:t>
      </w:r>
      <w:r w:rsidR="00C41FAD">
        <w:t>отправляется</w:t>
      </w:r>
      <w:r w:rsidR="00BA03AF">
        <w:t xml:space="preserve"> в систему СУПА</w:t>
      </w:r>
      <w:r w:rsidR="00A3577F">
        <w:t xml:space="preserve">, маршрутизируется в соответствии с ДЗО по передаваемому заголовку </w:t>
      </w:r>
      <w:r w:rsidR="00A3577F">
        <w:rPr>
          <w:lang w:val="en-US"/>
        </w:rPr>
        <w:t>header</w:t>
      </w:r>
      <w:r w:rsidR="00A3577F" w:rsidRPr="00A3577F">
        <w:t>_</w:t>
      </w:r>
      <w:r w:rsidR="00A3577F">
        <w:rPr>
          <w:lang w:val="en-US"/>
        </w:rPr>
        <w:t>sourcePlatform</w:t>
      </w:r>
      <w:r w:rsidR="00A3577F">
        <w:t xml:space="preserve"> (</w:t>
      </w:r>
      <w:r w:rsidR="00A3577F">
        <w:rPr>
          <w:lang w:val="en-US"/>
        </w:rPr>
        <w:t>center</w:t>
      </w:r>
      <w:r w:rsidR="00DB393F">
        <w:t xml:space="preserve"> или</w:t>
      </w:r>
      <w:r w:rsidR="00A3577F" w:rsidRPr="00A3577F">
        <w:t xml:space="preserve"> </w:t>
      </w:r>
      <w:r w:rsidR="00A3577F">
        <w:rPr>
          <w:lang w:val="en-US"/>
        </w:rPr>
        <w:t>cip</w:t>
      </w:r>
      <w:r w:rsidR="00A3577F">
        <w:t>)</w:t>
      </w:r>
      <w:r w:rsidR="005E36D7">
        <w:t>,</w:t>
      </w:r>
      <w:r>
        <w:t xml:space="preserve"> </w:t>
      </w:r>
      <w:r w:rsidR="00D02D39">
        <w:t>и последующей отправкой</w:t>
      </w:r>
      <w:r>
        <w:t xml:space="preserve"> его на веб-сервис</w:t>
      </w:r>
      <w:r w:rsidR="00D32CAF">
        <w:t xml:space="preserve"> СУПА</w:t>
      </w:r>
      <w:r w:rsidR="00BA03AF">
        <w:t xml:space="preserve"> </w:t>
      </w:r>
      <w:r w:rsidR="00E66F20">
        <w:t>(</w:t>
      </w:r>
      <w:r w:rsidR="00CF0D14" w:rsidRPr="00CF0D14">
        <w:t>ZWS_SOUR_TRANSPREQ</w:t>
      </w:r>
      <w:r w:rsidR="00E66F20">
        <w:t>)</w:t>
      </w:r>
      <w:r>
        <w:t xml:space="preserve"> </w:t>
      </w:r>
      <w:r w:rsidR="00D02D39">
        <w:t>для</w:t>
      </w:r>
      <w:r w:rsidR="00CF0D14" w:rsidRPr="00CF0D14">
        <w:t xml:space="preserve"> </w:t>
      </w:r>
      <w:r w:rsidR="00BA03AF">
        <w:t>дальнейшей обработки;</w:t>
      </w:r>
    </w:p>
    <w:p w14:paraId="6C9F06E2" w14:textId="1DDDFB4C" w:rsidR="00892C0A" w:rsidRDefault="00447A58" w:rsidP="00D10C3A">
      <w:pPr>
        <w:pStyle w:val="tdlevel12"/>
        <w:tabs>
          <w:tab w:val="left" w:pos="0"/>
        </w:tabs>
      </w:pPr>
      <w:r>
        <w:t>При отправке сообщения, в</w:t>
      </w:r>
      <w:r w:rsidR="00892C0A">
        <w:t xml:space="preserve"> случае недоступности</w:t>
      </w:r>
      <w:r w:rsidR="00F9318A">
        <w:t xml:space="preserve"> системы получателя</w:t>
      </w:r>
      <w:r w:rsidR="00892C0A">
        <w:t xml:space="preserve"> </w:t>
      </w:r>
      <w:r w:rsidR="00F9318A">
        <w:t>(</w:t>
      </w:r>
      <w:r w:rsidR="00892C0A">
        <w:t>СУПА</w:t>
      </w:r>
      <w:r w:rsidR="00F9318A">
        <w:t>)</w:t>
      </w:r>
      <w:r w:rsidR="00892C0A">
        <w:t xml:space="preserve"> </w:t>
      </w:r>
      <w:r w:rsidR="00F9318A">
        <w:t xml:space="preserve">или </w:t>
      </w:r>
      <w:r>
        <w:t>системных сбоев</w:t>
      </w:r>
      <w:r w:rsidR="00F9318A">
        <w:t xml:space="preserve"> между</w:t>
      </w:r>
      <w:r w:rsidR="00892C0A">
        <w:t xml:space="preserve"> </w:t>
      </w:r>
      <w:r w:rsidR="00F9318A">
        <w:t xml:space="preserve">узлами обмена, </w:t>
      </w:r>
      <w:r>
        <w:t>инициируется логика повторной отправки</w:t>
      </w:r>
      <w:r w:rsidR="00F9318A">
        <w:t xml:space="preserve"> сообщения (</w:t>
      </w:r>
      <w:r w:rsidR="00F9318A">
        <w:rPr>
          <w:lang w:val="en-US"/>
        </w:rPr>
        <w:t>RETRY</w:t>
      </w:r>
      <w:r w:rsidR="00F9318A">
        <w:t xml:space="preserve">) </w:t>
      </w:r>
      <w:r>
        <w:t>в соответствии с</w:t>
      </w:r>
      <w:r w:rsidR="00F9318A">
        <w:t xml:space="preserve"> установленным</w:t>
      </w:r>
      <w:r>
        <w:t>и</w:t>
      </w:r>
      <w:r w:rsidR="00F9318A">
        <w:t xml:space="preserve"> заказчик</w:t>
      </w:r>
      <w:r w:rsidR="0063210A">
        <w:t>о</w:t>
      </w:r>
      <w:r w:rsidR="00F9318A">
        <w:t>м правил</w:t>
      </w:r>
      <w:r>
        <w:t>ами для</w:t>
      </w:r>
      <w:r w:rsidR="00F9318A">
        <w:t xml:space="preserve"> циклов повторени</w:t>
      </w:r>
      <w:r w:rsidR="00963FBD">
        <w:t xml:space="preserve">й </w:t>
      </w:r>
      <w:r w:rsidR="00533963">
        <w:t>и</w:t>
      </w:r>
      <w:r w:rsidR="0063210A">
        <w:t xml:space="preserve"> интервалов между ними.</w:t>
      </w:r>
      <w:r w:rsidR="00F9318A">
        <w:t xml:space="preserve"> </w:t>
      </w:r>
    </w:p>
    <w:p w14:paraId="491FE637" w14:textId="1F3B2E24" w:rsidR="0063210A" w:rsidRDefault="0063210A" w:rsidP="00D10C3A">
      <w:pPr>
        <w:pStyle w:val="tdlevel12"/>
        <w:tabs>
          <w:tab w:val="left" w:pos="0"/>
        </w:tabs>
      </w:pPr>
      <w:r>
        <w:t>После успешного приема</w:t>
      </w:r>
      <w:r w:rsidR="00A91999">
        <w:t>,</w:t>
      </w:r>
      <w:r w:rsidR="0015787E">
        <w:t xml:space="preserve"> валидации</w:t>
      </w:r>
      <w:r>
        <w:t xml:space="preserve"> на стороне системы СУПА</w:t>
      </w:r>
      <w:r w:rsidR="0015787E">
        <w:t>,</w:t>
      </w:r>
      <w:r>
        <w:t xml:space="preserve"> полученный запрос передается </w:t>
      </w:r>
      <w:r w:rsidR="006D2D5D">
        <w:t>на последующую обработку, а для ЕИП формируется синхронный ответ</w:t>
      </w:r>
      <w:r w:rsidR="00BC017B">
        <w:t>,</w:t>
      </w:r>
      <w:r w:rsidR="006D2D5D">
        <w:t xml:space="preserve"> содержащий </w:t>
      </w:r>
      <w:r w:rsidR="00DE4C61">
        <w:rPr>
          <w:lang w:val="en-US"/>
        </w:rPr>
        <w:t>HTTP</w:t>
      </w:r>
      <w:r w:rsidR="00C12BCD">
        <w:t>-</w:t>
      </w:r>
      <w:r w:rsidR="006D2D5D">
        <w:t xml:space="preserve">код и </w:t>
      </w:r>
      <w:r w:rsidR="00DE4C61">
        <w:rPr>
          <w:lang w:val="en-US"/>
        </w:rPr>
        <w:t>HTTP</w:t>
      </w:r>
      <w:r w:rsidR="00C12BCD">
        <w:t>-</w:t>
      </w:r>
      <w:r w:rsidR="006D2D5D">
        <w:t>статус об успешном</w:t>
      </w:r>
      <w:r w:rsidR="00947F87" w:rsidRPr="00947F87">
        <w:t>/</w:t>
      </w:r>
      <w:r w:rsidR="00947F87">
        <w:t>ошибочном</w:t>
      </w:r>
      <w:r w:rsidR="006D2D5D">
        <w:t xml:space="preserve"> </w:t>
      </w:r>
      <w:r w:rsidR="00947F87">
        <w:t>результате операции получения</w:t>
      </w:r>
      <w:r w:rsidR="009D0263">
        <w:t xml:space="preserve"> сообщения</w:t>
      </w:r>
      <w:r w:rsidR="006D2D5D">
        <w:t>.</w:t>
      </w:r>
    </w:p>
    <w:p w14:paraId="4F8FEB93" w14:textId="4495694C" w:rsidR="00BA2CA1" w:rsidRDefault="00BA03AF" w:rsidP="00D10C3A">
      <w:pPr>
        <w:pStyle w:val="tdlevel12"/>
        <w:tabs>
          <w:tab w:val="left" w:pos="0"/>
        </w:tabs>
      </w:pPr>
      <w:r>
        <w:lastRenderedPageBreak/>
        <w:t>ЕИ</w:t>
      </w:r>
      <w:r w:rsidR="009E05F9">
        <w:t>П адаптер</w:t>
      </w:r>
      <w:r w:rsidR="00865512">
        <w:t>,</w:t>
      </w:r>
      <w:r w:rsidR="009E05F9">
        <w:t xml:space="preserve"> на основе полученного синхрон</w:t>
      </w:r>
      <w:r w:rsidR="0089035F">
        <w:t>н</w:t>
      </w:r>
      <w:r w:rsidR="009E05F9">
        <w:t>ого ответа</w:t>
      </w:r>
      <w:r w:rsidR="00865512">
        <w:t>,</w:t>
      </w:r>
      <w:r w:rsidR="009E05F9">
        <w:t xml:space="preserve"> формирует асинхронный ответ (квитанцию) о результатах доставки в систему СУПА </w:t>
      </w:r>
      <w:r w:rsidR="0089035F">
        <w:t>с последующей передачей</w:t>
      </w:r>
      <w:r w:rsidR="00865512">
        <w:t xml:space="preserve"> его</w:t>
      </w:r>
      <w:r w:rsidR="0089035F">
        <w:t xml:space="preserve"> в систему СОУР.</w:t>
      </w:r>
    </w:p>
    <w:p w14:paraId="191385B9" w14:textId="4AA6B420" w:rsidR="00AE0799" w:rsidRDefault="00AE0799" w:rsidP="00D10C3A">
      <w:pPr>
        <w:pStyle w:val="tdlevel12"/>
        <w:tabs>
          <w:tab w:val="left" w:pos="0"/>
        </w:tabs>
      </w:pPr>
      <w:r>
        <w:t xml:space="preserve">На основе полученного асинхронного ответа в таблицах </w:t>
      </w:r>
      <w:r w:rsidR="0035640F">
        <w:rPr>
          <w:lang w:val="en-US"/>
        </w:rPr>
        <w:t>rd</w:t>
      </w:r>
      <w:r w:rsidR="0035640F" w:rsidRPr="0035640F">
        <w:t>_</w:t>
      </w:r>
      <w:r w:rsidR="0035640F">
        <w:rPr>
          <w:lang w:val="en-US"/>
        </w:rPr>
        <w:t>own</w:t>
      </w:r>
      <w:r w:rsidR="0035640F" w:rsidRPr="0035640F">
        <w:t>_</w:t>
      </w:r>
      <w:r w:rsidR="00C12BCD">
        <w:rPr>
          <w:lang w:val="en-US"/>
        </w:rPr>
        <w:t>transport</w:t>
      </w:r>
      <w:r w:rsidR="00C12BCD" w:rsidRPr="00B71ED9">
        <w:t>_</w:t>
      </w:r>
      <w:r w:rsidR="00C12BCD">
        <w:rPr>
          <w:lang w:val="en-US"/>
        </w:rPr>
        <w:t>dispatch</w:t>
      </w:r>
      <w:r w:rsidR="00C12BCD" w:rsidRPr="00B71ED9">
        <w:t xml:space="preserve"> </w:t>
      </w:r>
      <w:r w:rsidR="00C12BCD">
        <w:t xml:space="preserve">или </w:t>
      </w:r>
      <w:r w:rsidR="0035640F">
        <w:rPr>
          <w:lang w:val="en-US"/>
        </w:rPr>
        <w:t>rd</w:t>
      </w:r>
      <w:r w:rsidR="0035640F" w:rsidRPr="00F50777">
        <w:t>_</w:t>
      </w:r>
      <w:r w:rsidR="00C12BCD">
        <w:rPr>
          <w:lang w:val="en-US"/>
        </w:rPr>
        <w:t>rented</w:t>
      </w:r>
      <w:r w:rsidR="00C12BCD" w:rsidRPr="00B71ED9">
        <w:t>_</w:t>
      </w:r>
      <w:r w:rsidR="00C12BCD">
        <w:rPr>
          <w:lang w:val="en-US"/>
        </w:rPr>
        <w:t>transport</w:t>
      </w:r>
      <w:r w:rsidR="00C12BCD" w:rsidRPr="00B71ED9">
        <w:t>_</w:t>
      </w:r>
      <w:r w:rsidR="00C12BCD">
        <w:rPr>
          <w:lang w:val="en-US"/>
        </w:rPr>
        <w:t>dispatch</w:t>
      </w:r>
      <w:r w:rsidR="00681628">
        <w:t xml:space="preserve"> значение</w:t>
      </w:r>
      <w:r>
        <w:t xml:space="preserve"> пол</w:t>
      </w:r>
      <w:r w:rsidR="00681628">
        <w:t>я</w:t>
      </w:r>
      <w:r>
        <w:t xml:space="preserve"> </w:t>
      </w:r>
      <w:r w:rsidR="00C12BCD">
        <w:rPr>
          <w:lang w:val="en-US"/>
        </w:rPr>
        <w:t>status</w:t>
      </w:r>
      <w:r>
        <w:t xml:space="preserve"> изменяется на соответствующ</w:t>
      </w:r>
      <w:r w:rsidR="00681628">
        <w:t>ее</w:t>
      </w:r>
      <w:r>
        <w:t xml:space="preserve"> полученному ответу, что является фактом подтверждения доставки в систему СУПА</w:t>
      </w:r>
      <w:r w:rsidR="00F9345E">
        <w:t xml:space="preserve"> и окончании цикла обмена по текущему потоку</w:t>
      </w:r>
      <w:r>
        <w:t>.</w:t>
      </w:r>
    </w:p>
    <w:p w14:paraId="06DB6211" w14:textId="1B9BC801" w:rsidR="00AE0799" w:rsidRDefault="00AB0142" w:rsidP="00D10C3A">
      <w:pPr>
        <w:pStyle w:val="tdlevel12"/>
        <w:tabs>
          <w:tab w:val="left" w:pos="0"/>
        </w:tabs>
      </w:pPr>
      <w:r>
        <w:t>На основании полученн</w:t>
      </w:r>
      <w:r w:rsidR="00773366">
        <w:t>ых</w:t>
      </w:r>
      <w:r>
        <w:t xml:space="preserve"> </w:t>
      </w:r>
      <w:r w:rsidR="00773366">
        <w:t>данных</w:t>
      </w:r>
      <w:r>
        <w:t xml:space="preserve"> от </w:t>
      </w:r>
      <w:r w:rsidR="00AF21E9">
        <w:t>Е</w:t>
      </w:r>
      <w:r>
        <w:t>ИП система СУПА</w:t>
      </w:r>
      <w:r w:rsidR="00773366">
        <w:t xml:space="preserve"> организует обмен </w:t>
      </w:r>
      <w:r>
        <w:t>в рамках потока П.8 «</w:t>
      </w:r>
      <w:r w:rsidR="00AF21E9" w:rsidRPr="00AF21E9">
        <w:t>Интеграционное взаимодействие СУПА - СОУР в части передачи согласованных заявок на транспорт</w:t>
      </w:r>
      <w:r>
        <w:t>».</w:t>
      </w:r>
    </w:p>
    <w:p w14:paraId="17DBBEB7" w14:textId="67C15775" w:rsidR="00BA2CA1" w:rsidRPr="00630AFE" w:rsidRDefault="00BA03AF" w:rsidP="00D10C3A">
      <w:pPr>
        <w:pStyle w:val="tdlevel12"/>
        <w:numPr>
          <w:ilvl w:val="0"/>
          <w:numId w:val="0"/>
        </w:numPr>
        <w:tabs>
          <w:tab w:val="left" w:pos="0"/>
        </w:tabs>
        <w:ind w:left="851"/>
      </w:pPr>
      <w:r w:rsidRPr="00630AFE">
        <w:br w:type="page"/>
      </w:r>
    </w:p>
    <w:p w14:paraId="64301E3D" w14:textId="76BD3533" w:rsidR="00BA2CA1" w:rsidRDefault="00BA03AF" w:rsidP="00720BCB">
      <w:pPr>
        <w:pStyle w:val="tdlevel13"/>
        <w:numPr>
          <w:ilvl w:val="0"/>
          <w:numId w:val="0"/>
        </w:numPr>
        <w:tabs>
          <w:tab w:val="left" w:pos="0"/>
        </w:tabs>
        <w:ind w:left="851"/>
        <w:jc w:val="right"/>
        <w:rPr>
          <w:rFonts w:ascii="Times New Roman" w:hAnsi="Times New Roman" w:cs="Times New Roman"/>
        </w:rPr>
      </w:pPr>
      <w:bookmarkStart w:id="28" w:name="_Ref71915271"/>
      <w:bookmarkStart w:id="29" w:name="_Toc195872255"/>
      <w:bookmarkEnd w:id="21"/>
      <w:r>
        <w:rPr>
          <w:rFonts w:ascii="Times New Roman" w:hAnsi="Times New Roman" w:cs="Times New Roman"/>
        </w:rPr>
        <w:lastRenderedPageBreak/>
        <w:t>Приложение 1</w:t>
      </w:r>
      <w:bookmarkEnd w:id="28"/>
      <w:bookmarkEnd w:id="29"/>
    </w:p>
    <w:p w14:paraId="53AEE954" w14:textId="24792158" w:rsidR="003930F2" w:rsidRDefault="00B84891" w:rsidP="003930F2">
      <w:pPr>
        <w:pStyle w:val="td0"/>
        <w:numPr>
          <w:ilvl w:val="0"/>
          <w:numId w:val="1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Пример </w:t>
      </w:r>
      <w:r w:rsidR="003930F2" w:rsidRPr="003930F2">
        <w:rPr>
          <w:b/>
          <w:bCs/>
          <w:sz w:val="32"/>
          <w:szCs w:val="32"/>
        </w:rPr>
        <w:t>сообщения для ДЗО «Центр».</w:t>
      </w:r>
    </w:p>
    <w:p w14:paraId="6F222A57" w14:textId="77777777" w:rsidR="00BF03D5" w:rsidRDefault="00BF03D5" w:rsidP="00BF03D5">
      <w:r w:rsidRPr="00BF03D5">
        <w:rPr>
          <w:sz w:val="24"/>
        </w:rPr>
        <w:t>Сервис в тестовой системе доступен по адресу</w:t>
      </w:r>
    </w:p>
    <w:p w14:paraId="3B0BBFBB" w14:textId="56A8C891" w:rsidR="00BF03D5" w:rsidRDefault="00E67274" w:rsidP="00BF03D5">
      <w:pPr>
        <w:rPr>
          <w:szCs w:val="22"/>
          <w:lang w:eastAsia="ru-RU"/>
        </w:rPr>
      </w:pPr>
      <w:hyperlink r:id="rId19" w:history="1">
        <w:r w:rsidR="00BF03D5">
          <w:rPr>
            <w:rStyle w:val="a5"/>
            <w:color w:val="0563C1"/>
          </w:rPr>
          <w:t>http://cirtt.mrsk-1.ru:8075/sap/bc/srt/wsdl/flv_10002A101AD1/bndg_url/sap/bc/srt/rfc/sap/zws_sour_transpreq/700/zws_sour_transpreq/zws_sour_transpreq?sap-client=700</w:t>
        </w:r>
      </w:hyperlink>
    </w:p>
    <w:p w14:paraId="7812F065" w14:textId="77777777" w:rsidR="00BF03D5" w:rsidRPr="00720BCB" w:rsidRDefault="00BF03D5" w:rsidP="00BF03D5">
      <w:pPr>
        <w:pStyle w:val="td0"/>
        <w:tabs>
          <w:tab w:val="left" w:pos="0"/>
        </w:tabs>
        <w:ind w:firstLine="0"/>
        <w:jc w:val="center"/>
        <w:rPr>
          <w:b/>
          <w:bCs/>
        </w:rPr>
      </w:pPr>
      <w:r w:rsidRPr="00720BCB">
        <w:rPr>
          <w:b/>
          <w:bCs/>
        </w:rPr>
        <w:t>Пример отправки данных по предварительным заявкам на собственное ТС</w:t>
      </w:r>
    </w:p>
    <w:p w14:paraId="099D561F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>&lt;soapenv:Envelope xmlns:soapenv="http://schemas.xmlsoap.org/soap/envelope/" xmlns:urn="urn:sap-com:document:sap:rfc:functions"&gt;</w:t>
      </w:r>
    </w:p>
    <w:p w14:paraId="73FD8773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&lt;soapenv:Header/&gt;</w:t>
      </w:r>
    </w:p>
    <w:p w14:paraId="60423CB6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&lt;soapenv:Body&gt;</w:t>
      </w:r>
    </w:p>
    <w:p w14:paraId="68200EB9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&lt;urn:ZPM_SOUR_TRANSPREQ&gt;</w:t>
      </w:r>
    </w:p>
    <w:p w14:paraId="30E1ABAB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&lt;IT_TRANSPREQ&gt;</w:t>
      </w:r>
    </w:p>
    <w:p w14:paraId="5C839E81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&lt;!--Zero or more repetitions:--&gt;</w:t>
      </w:r>
    </w:p>
    <w:p w14:paraId="40649D78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&lt;item&gt;</w:t>
      </w:r>
    </w:p>
    <w:p w14:paraId="6EF9DFEE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&lt;ASSETID&gt;000000600000151602&lt;/ASSETID&gt;</w:t>
      </w:r>
    </w:p>
    <w:p w14:paraId="0310976A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&lt;TASK&gt;</w:t>
      </w:r>
    </w:p>
    <w:p w14:paraId="2E8D6AFE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&lt;!--Zero or more repetitions:--&gt;</w:t>
      </w:r>
    </w:p>
    <w:p w14:paraId="024E4F92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&lt;item&gt;</w:t>
      </w:r>
    </w:p>
    <w:p w14:paraId="114F4E7C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   &lt;ID&gt;</w:t>
      </w:r>
      <w:r w:rsidRPr="000D3929">
        <w:rPr>
          <w:lang w:val="en-US"/>
        </w:rPr>
        <w:t>010008502358</w:t>
      </w:r>
      <w:r w:rsidRPr="00A95748">
        <w:rPr>
          <w:lang w:val="en-US"/>
        </w:rPr>
        <w:t>&lt;/ID&gt;</w:t>
      </w:r>
    </w:p>
    <w:p w14:paraId="2A82B89A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&lt;/item&gt;</w:t>
      </w:r>
    </w:p>
    <w:p w14:paraId="73F0B659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&lt;/TASK&gt;</w:t>
      </w:r>
    </w:p>
    <w:p w14:paraId="74905C54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&lt;PLTYPE</w:t>
      </w:r>
      <w:r>
        <w:rPr>
          <w:lang w:val="en-US"/>
        </w:rPr>
        <w:t>/</w:t>
      </w:r>
      <w:r w:rsidRPr="00A95748">
        <w:rPr>
          <w:lang w:val="en-US"/>
        </w:rPr>
        <w:t>&gt;</w:t>
      </w:r>
    </w:p>
    <w:p w14:paraId="61330736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&lt;DRIVER&gt;</w:t>
      </w:r>
      <w:r w:rsidRPr="000D3929">
        <w:rPr>
          <w:lang w:val="en-US"/>
        </w:rPr>
        <w:t>77023285</w:t>
      </w:r>
      <w:r w:rsidRPr="00A95748">
        <w:rPr>
          <w:lang w:val="en-US"/>
        </w:rPr>
        <w:t>&lt;/DRIVER&gt;</w:t>
      </w:r>
    </w:p>
    <w:p w14:paraId="7DA896D4" w14:textId="0E9C4390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&lt;BEGDATE&gt;</w:t>
      </w:r>
      <w:r w:rsidRPr="00D51BC9">
        <w:rPr>
          <w:lang w:val="en-US"/>
        </w:rPr>
        <w:t>202</w:t>
      </w:r>
      <w:r>
        <w:rPr>
          <w:lang w:val="en-US"/>
        </w:rPr>
        <w:t>5</w:t>
      </w:r>
      <w:r w:rsidRPr="00D51BC9">
        <w:rPr>
          <w:lang w:val="en-US"/>
        </w:rPr>
        <w:t>-</w:t>
      </w:r>
      <w:r>
        <w:rPr>
          <w:lang w:val="en-US"/>
        </w:rPr>
        <w:t>02</w:t>
      </w:r>
      <w:r w:rsidRPr="00D51BC9">
        <w:rPr>
          <w:lang w:val="en-US"/>
        </w:rPr>
        <w:t>-</w:t>
      </w:r>
      <w:r>
        <w:rPr>
          <w:lang w:val="en-US"/>
        </w:rPr>
        <w:t>17T</w:t>
      </w:r>
      <w:r w:rsidRPr="00D51BC9">
        <w:rPr>
          <w:lang w:val="en-US"/>
        </w:rPr>
        <w:t>08:00:00.00</w:t>
      </w:r>
      <w:r>
        <w:rPr>
          <w:lang w:val="en-US"/>
        </w:rPr>
        <w:t>Z</w:t>
      </w:r>
      <w:r w:rsidRPr="00A95748">
        <w:rPr>
          <w:lang w:val="en-US"/>
        </w:rPr>
        <w:t>&lt;/BEGDATE&gt;</w:t>
      </w:r>
    </w:p>
    <w:p w14:paraId="47AF38A7" w14:textId="1BD8ABFA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&lt;ENDDATE&gt;</w:t>
      </w:r>
      <w:r w:rsidRPr="00D51BC9">
        <w:rPr>
          <w:lang w:val="en-US"/>
        </w:rPr>
        <w:t>202</w:t>
      </w:r>
      <w:r>
        <w:rPr>
          <w:lang w:val="en-US"/>
        </w:rPr>
        <w:t>5</w:t>
      </w:r>
      <w:r w:rsidRPr="00D51BC9">
        <w:rPr>
          <w:lang w:val="en-US"/>
        </w:rPr>
        <w:t>-</w:t>
      </w:r>
      <w:r>
        <w:rPr>
          <w:lang w:val="en-US"/>
        </w:rPr>
        <w:t>02</w:t>
      </w:r>
      <w:r w:rsidRPr="00D51BC9">
        <w:rPr>
          <w:lang w:val="en-US"/>
        </w:rPr>
        <w:t>-</w:t>
      </w:r>
      <w:r>
        <w:rPr>
          <w:lang w:val="en-US"/>
        </w:rPr>
        <w:t>17T</w:t>
      </w:r>
      <w:r w:rsidRPr="00D51BC9">
        <w:rPr>
          <w:lang w:val="en-US"/>
        </w:rPr>
        <w:t>08:00:00.00</w:t>
      </w:r>
      <w:r>
        <w:rPr>
          <w:lang w:val="en-US"/>
        </w:rPr>
        <w:t>Z</w:t>
      </w:r>
      <w:r w:rsidRPr="00A95748">
        <w:rPr>
          <w:lang w:val="en-US"/>
        </w:rPr>
        <w:t>&lt;/ENDDATE&gt;</w:t>
      </w:r>
    </w:p>
    <w:p w14:paraId="281D3F67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&lt;DELETE</w:t>
      </w:r>
      <w:r>
        <w:rPr>
          <w:lang w:val="en-US"/>
        </w:rPr>
        <w:t>/</w:t>
      </w:r>
      <w:r w:rsidRPr="00A95748">
        <w:rPr>
          <w:lang w:val="en-US"/>
        </w:rPr>
        <w:t>&gt;</w:t>
      </w:r>
    </w:p>
    <w:p w14:paraId="05161901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&lt;ZZ_GUID&gt;</w:t>
      </w:r>
      <w:r w:rsidRPr="00B15F09">
        <w:rPr>
          <w:lang w:val="en-US"/>
        </w:rPr>
        <w:t>3856</w:t>
      </w:r>
      <w:r w:rsidRPr="00A95748">
        <w:rPr>
          <w:lang w:val="en-US"/>
        </w:rPr>
        <w:t>&lt;/ZZ_GUID&gt;</w:t>
      </w:r>
    </w:p>
    <w:p w14:paraId="3BC9F2E3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&lt;/item&gt;</w:t>
      </w:r>
    </w:p>
    <w:p w14:paraId="4D77B8CB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&lt;/IT_TRANSPREQ&gt;</w:t>
      </w:r>
    </w:p>
    <w:p w14:paraId="04F924C8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&lt;/urn:ZPM_SOUR_TRANSPREQ&gt;</w:t>
      </w:r>
    </w:p>
    <w:p w14:paraId="6504C8BF" w14:textId="77777777" w:rsidR="00BF03D5" w:rsidRPr="00DB336F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</w:t>
      </w:r>
      <w:r w:rsidRPr="00DB336F">
        <w:rPr>
          <w:lang w:val="en-US"/>
        </w:rPr>
        <w:t>&lt;/</w:t>
      </w:r>
      <w:r w:rsidRPr="006835AA">
        <w:rPr>
          <w:lang w:val="en-US"/>
        </w:rPr>
        <w:t>soapenv</w:t>
      </w:r>
      <w:r w:rsidRPr="00DB336F">
        <w:rPr>
          <w:lang w:val="en-US"/>
        </w:rPr>
        <w:t>:</w:t>
      </w:r>
      <w:r w:rsidRPr="006835AA">
        <w:rPr>
          <w:lang w:val="en-US"/>
        </w:rPr>
        <w:t>Body</w:t>
      </w:r>
      <w:r w:rsidRPr="00DB336F">
        <w:rPr>
          <w:lang w:val="en-US"/>
        </w:rPr>
        <w:t>&gt;</w:t>
      </w:r>
    </w:p>
    <w:p w14:paraId="03963B28" w14:textId="77777777" w:rsidR="00BF03D5" w:rsidRDefault="00BF03D5" w:rsidP="00BF03D5">
      <w:pPr>
        <w:pStyle w:val="td0"/>
        <w:tabs>
          <w:tab w:val="left" w:pos="0"/>
        </w:tabs>
      </w:pPr>
      <w:r>
        <w:t>&lt;/soapenv:Envelope&gt;</w:t>
      </w:r>
    </w:p>
    <w:p w14:paraId="356812FF" w14:textId="77777777" w:rsidR="00BF03D5" w:rsidRDefault="00BF03D5" w:rsidP="00BF03D5">
      <w:pPr>
        <w:pStyle w:val="td0"/>
        <w:tabs>
          <w:tab w:val="left" w:pos="0"/>
        </w:tabs>
      </w:pPr>
      <w:r w:rsidRPr="00DF78FE">
        <w:br w:type="page"/>
      </w:r>
    </w:p>
    <w:p w14:paraId="74AD9394" w14:textId="77777777" w:rsidR="00BF03D5" w:rsidRPr="00344922" w:rsidRDefault="00BF03D5" w:rsidP="00B84891">
      <w:pPr>
        <w:pStyle w:val="td0"/>
        <w:tabs>
          <w:tab w:val="left" w:pos="0"/>
        </w:tabs>
        <w:ind w:firstLine="0"/>
        <w:jc w:val="center"/>
        <w:rPr>
          <w:b/>
          <w:bCs/>
        </w:rPr>
      </w:pPr>
      <w:r w:rsidRPr="00344922">
        <w:rPr>
          <w:b/>
          <w:bCs/>
        </w:rPr>
        <w:lastRenderedPageBreak/>
        <w:t>Пример отправки данных по предварительным заявкам на арендное ТС</w:t>
      </w:r>
    </w:p>
    <w:p w14:paraId="420397E4" w14:textId="77777777" w:rsidR="00BF03D5" w:rsidRPr="00344922" w:rsidRDefault="00BF03D5" w:rsidP="00BF03D5">
      <w:pPr>
        <w:pStyle w:val="td0"/>
        <w:tabs>
          <w:tab w:val="left" w:pos="0"/>
        </w:tabs>
        <w:rPr>
          <w:lang w:val="en-US"/>
        </w:rPr>
      </w:pPr>
      <w:r w:rsidRPr="00344922">
        <w:rPr>
          <w:lang w:val="en-US"/>
        </w:rPr>
        <w:t>&lt;</w:t>
      </w:r>
      <w:r w:rsidRPr="00A95748">
        <w:rPr>
          <w:lang w:val="en-US"/>
        </w:rPr>
        <w:t>soapenv</w:t>
      </w:r>
      <w:r w:rsidRPr="00344922">
        <w:rPr>
          <w:lang w:val="en-US"/>
        </w:rPr>
        <w:t>:</w:t>
      </w:r>
      <w:r w:rsidRPr="00A95748">
        <w:rPr>
          <w:lang w:val="en-US"/>
        </w:rPr>
        <w:t>Envelope</w:t>
      </w:r>
      <w:r w:rsidRPr="00344922">
        <w:rPr>
          <w:lang w:val="en-US"/>
        </w:rPr>
        <w:t xml:space="preserve"> </w:t>
      </w:r>
      <w:r w:rsidRPr="00A95748">
        <w:rPr>
          <w:lang w:val="en-US"/>
        </w:rPr>
        <w:t>xmlns</w:t>
      </w:r>
      <w:r w:rsidRPr="00344922">
        <w:rPr>
          <w:lang w:val="en-US"/>
        </w:rPr>
        <w:t>:</w:t>
      </w:r>
      <w:r w:rsidRPr="00A95748">
        <w:rPr>
          <w:lang w:val="en-US"/>
        </w:rPr>
        <w:t>soapenv</w:t>
      </w:r>
      <w:r w:rsidRPr="00344922">
        <w:rPr>
          <w:lang w:val="en-US"/>
        </w:rPr>
        <w:t>="</w:t>
      </w:r>
      <w:r w:rsidRPr="00A95748">
        <w:rPr>
          <w:lang w:val="en-US"/>
        </w:rPr>
        <w:t>http</w:t>
      </w:r>
      <w:r w:rsidRPr="00344922">
        <w:rPr>
          <w:lang w:val="en-US"/>
        </w:rPr>
        <w:t>://</w:t>
      </w:r>
      <w:r w:rsidRPr="00A95748">
        <w:rPr>
          <w:lang w:val="en-US"/>
        </w:rPr>
        <w:t>schemas</w:t>
      </w:r>
      <w:r w:rsidRPr="00344922">
        <w:rPr>
          <w:lang w:val="en-US"/>
        </w:rPr>
        <w:t>.</w:t>
      </w:r>
      <w:r w:rsidRPr="00A95748">
        <w:rPr>
          <w:lang w:val="en-US"/>
        </w:rPr>
        <w:t>xmlsoap</w:t>
      </w:r>
      <w:r w:rsidRPr="00344922">
        <w:rPr>
          <w:lang w:val="en-US"/>
        </w:rPr>
        <w:t>.</w:t>
      </w:r>
      <w:r w:rsidRPr="00A95748">
        <w:rPr>
          <w:lang w:val="en-US"/>
        </w:rPr>
        <w:t>org</w:t>
      </w:r>
      <w:r w:rsidRPr="00344922">
        <w:rPr>
          <w:lang w:val="en-US"/>
        </w:rPr>
        <w:t>/</w:t>
      </w:r>
      <w:r w:rsidRPr="00A95748">
        <w:rPr>
          <w:lang w:val="en-US"/>
        </w:rPr>
        <w:t>soap</w:t>
      </w:r>
      <w:r w:rsidRPr="00344922">
        <w:rPr>
          <w:lang w:val="en-US"/>
        </w:rPr>
        <w:t>/</w:t>
      </w:r>
      <w:r w:rsidRPr="00A95748">
        <w:rPr>
          <w:lang w:val="en-US"/>
        </w:rPr>
        <w:t>envelope</w:t>
      </w:r>
      <w:r w:rsidRPr="00344922">
        <w:rPr>
          <w:lang w:val="en-US"/>
        </w:rPr>
        <w:t xml:space="preserve">/" </w:t>
      </w:r>
      <w:r w:rsidRPr="00A95748">
        <w:rPr>
          <w:lang w:val="en-US"/>
        </w:rPr>
        <w:t>xmlns</w:t>
      </w:r>
      <w:r w:rsidRPr="00344922">
        <w:rPr>
          <w:lang w:val="en-US"/>
        </w:rPr>
        <w:t>:</w:t>
      </w:r>
      <w:r w:rsidRPr="00A95748">
        <w:rPr>
          <w:lang w:val="en-US"/>
        </w:rPr>
        <w:t>urn</w:t>
      </w:r>
      <w:r w:rsidRPr="00344922">
        <w:rPr>
          <w:lang w:val="en-US"/>
        </w:rPr>
        <w:t>="</w:t>
      </w:r>
      <w:r w:rsidRPr="00A95748">
        <w:rPr>
          <w:lang w:val="en-US"/>
        </w:rPr>
        <w:t>urn</w:t>
      </w:r>
      <w:r w:rsidRPr="00344922">
        <w:rPr>
          <w:lang w:val="en-US"/>
        </w:rPr>
        <w:t>:</w:t>
      </w:r>
      <w:r w:rsidRPr="00A95748">
        <w:rPr>
          <w:lang w:val="en-US"/>
        </w:rPr>
        <w:t>sap</w:t>
      </w:r>
      <w:r w:rsidRPr="00344922">
        <w:rPr>
          <w:lang w:val="en-US"/>
        </w:rPr>
        <w:t>-</w:t>
      </w:r>
      <w:r w:rsidRPr="00A95748">
        <w:rPr>
          <w:lang w:val="en-US"/>
        </w:rPr>
        <w:t>com</w:t>
      </w:r>
      <w:r w:rsidRPr="00344922">
        <w:rPr>
          <w:lang w:val="en-US"/>
        </w:rPr>
        <w:t>:</w:t>
      </w:r>
      <w:r w:rsidRPr="00A95748">
        <w:rPr>
          <w:lang w:val="en-US"/>
        </w:rPr>
        <w:t>document</w:t>
      </w:r>
      <w:r w:rsidRPr="00344922">
        <w:rPr>
          <w:lang w:val="en-US"/>
        </w:rPr>
        <w:t>:</w:t>
      </w:r>
      <w:r w:rsidRPr="00A95748">
        <w:rPr>
          <w:lang w:val="en-US"/>
        </w:rPr>
        <w:t>sap</w:t>
      </w:r>
      <w:r w:rsidRPr="00344922">
        <w:rPr>
          <w:lang w:val="en-US"/>
        </w:rPr>
        <w:t>:</w:t>
      </w:r>
      <w:r w:rsidRPr="00A95748">
        <w:rPr>
          <w:lang w:val="en-US"/>
        </w:rPr>
        <w:t>rfc</w:t>
      </w:r>
      <w:r w:rsidRPr="00344922">
        <w:rPr>
          <w:lang w:val="en-US"/>
        </w:rPr>
        <w:t>:</w:t>
      </w:r>
      <w:r w:rsidRPr="00A95748">
        <w:rPr>
          <w:lang w:val="en-US"/>
        </w:rPr>
        <w:t>functions</w:t>
      </w:r>
      <w:r w:rsidRPr="00344922">
        <w:rPr>
          <w:lang w:val="en-US"/>
        </w:rPr>
        <w:t>"&gt;</w:t>
      </w:r>
    </w:p>
    <w:p w14:paraId="1EE6DAE0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344922">
        <w:rPr>
          <w:lang w:val="en-US"/>
        </w:rPr>
        <w:t xml:space="preserve">   </w:t>
      </w:r>
      <w:r w:rsidRPr="00A95748">
        <w:rPr>
          <w:lang w:val="en-US"/>
        </w:rPr>
        <w:t>&lt;soapenv:Header/&gt;</w:t>
      </w:r>
    </w:p>
    <w:p w14:paraId="19677D13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&lt;soapenv:Body&gt;</w:t>
      </w:r>
    </w:p>
    <w:p w14:paraId="3235F022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&lt;urn:ZPM_SOUR_TRANSPREQ&gt;</w:t>
      </w:r>
    </w:p>
    <w:p w14:paraId="5A4A24F6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&lt;IT_TRANSPREQ&gt;</w:t>
      </w:r>
    </w:p>
    <w:p w14:paraId="6978DEAF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&lt;!--Zero or more repetitions:--&gt;</w:t>
      </w:r>
    </w:p>
    <w:p w14:paraId="5D03E04D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&lt;item&gt;</w:t>
      </w:r>
    </w:p>
    <w:p w14:paraId="78C0C60E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&lt;ASSETID</w:t>
      </w:r>
      <w:r>
        <w:rPr>
          <w:lang w:val="en-US"/>
        </w:rPr>
        <w:t>/</w:t>
      </w:r>
      <w:r w:rsidRPr="00A95748">
        <w:rPr>
          <w:lang w:val="en-US"/>
        </w:rPr>
        <w:t>&gt;</w:t>
      </w:r>
    </w:p>
    <w:p w14:paraId="167B105C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&lt;TASK&gt;</w:t>
      </w:r>
    </w:p>
    <w:p w14:paraId="0A2F43E9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&lt;!--Zero or more repetitions:--&gt;</w:t>
      </w:r>
    </w:p>
    <w:p w14:paraId="524CF4BF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&lt;item&gt;</w:t>
      </w:r>
    </w:p>
    <w:p w14:paraId="6D561894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   &lt;ID&gt;</w:t>
      </w:r>
      <w:r w:rsidRPr="000D3929">
        <w:rPr>
          <w:lang w:val="en-US"/>
        </w:rPr>
        <w:t>010008502358</w:t>
      </w:r>
      <w:r w:rsidRPr="00A95748">
        <w:rPr>
          <w:lang w:val="en-US"/>
        </w:rPr>
        <w:t>&lt;/ID&gt;</w:t>
      </w:r>
    </w:p>
    <w:p w14:paraId="1AF9D3C3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&lt;/item&gt;</w:t>
      </w:r>
    </w:p>
    <w:p w14:paraId="7D3DAC30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&lt;/TASK&gt;</w:t>
      </w:r>
    </w:p>
    <w:p w14:paraId="4203B129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&lt;PLTYPE</w:t>
      </w:r>
      <w:r>
        <w:rPr>
          <w:lang w:val="en-US"/>
        </w:rPr>
        <w:t>/</w:t>
      </w:r>
      <w:r w:rsidRPr="00A95748">
        <w:rPr>
          <w:lang w:val="en-US"/>
        </w:rPr>
        <w:t>&gt;</w:t>
      </w:r>
    </w:p>
    <w:p w14:paraId="22B05853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&lt;DRIVER&gt;</w:t>
      </w:r>
      <w:r w:rsidRPr="000D3929">
        <w:rPr>
          <w:lang w:val="en-US"/>
        </w:rPr>
        <w:t xml:space="preserve"> 7702328</w:t>
      </w:r>
      <w:r w:rsidRPr="00A95748">
        <w:rPr>
          <w:lang w:val="en-US"/>
        </w:rPr>
        <w:t>&lt;/DRIVER&gt;</w:t>
      </w:r>
    </w:p>
    <w:p w14:paraId="6239273D" w14:textId="624A664B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&lt;BEGDATE&gt;</w:t>
      </w:r>
      <w:r w:rsidRPr="00D51BC9">
        <w:rPr>
          <w:lang w:val="en-US"/>
        </w:rPr>
        <w:t>202</w:t>
      </w:r>
      <w:r>
        <w:rPr>
          <w:lang w:val="en-US"/>
        </w:rPr>
        <w:t>5</w:t>
      </w:r>
      <w:r w:rsidRPr="00D51BC9">
        <w:rPr>
          <w:lang w:val="en-US"/>
        </w:rPr>
        <w:t>-</w:t>
      </w:r>
      <w:r>
        <w:rPr>
          <w:lang w:val="en-US"/>
        </w:rPr>
        <w:t>02</w:t>
      </w:r>
      <w:r w:rsidRPr="00D51BC9">
        <w:rPr>
          <w:lang w:val="en-US"/>
        </w:rPr>
        <w:t>-</w:t>
      </w:r>
      <w:r>
        <w:rPr>
          <w:lang w:val="en-US"/>
        </w:rPr>
        <w:t>17T</w:t>
      </w:r>
      <w:r w:rsidRPr="00D51BC9">
        <w:rPr>
          <w:lang w:val="en-US"/>
        </w:rPr>
        <w:t>08:00:00.00</w:t>
      </w:r>
      <w:r>
        <w:rPr>
          <w:lang w:val="en-US"/>
        </w:rPr>
        <w:t>Z</w:t>
      </w:r>
      <w:r w:rsidRPr="00A95748">
        <w:rPr>
          <w:lang w:val="en-US"/>
        </w:rPr>
        <w:t>&lt;/BEGDATE&gt;</w:t>
      </w:r>
    </w:p>
    <w:p w14:paraId="45A34D1D" w14:textId="5B43283B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&lt;ENDDATE&gt;</w:t>
      </w:r>
      <w:r w:rsidRPr="00D51BC9">
        <w:rPr>
          <w:lang w:val="en-US"/>
        </w:rPr>
        <w:t>202</w:t>
      </w:r>
      <w:r>
        <w:rPr>
          <w:lang w:val="en-US"/>
        </w:rPr>
        <w:t>5</w:t>
      </w:r>
      <w:r w:rsidRPr="00D51BC9">
        <w:rPr>
          <w:lang w:val="en-US"/>
        </w:rPr>
        <w:t>-</w:t>
      </w:r>
      <w:r>
        <w:rPr>
          <w:lang w:val="en-US"/>
        </w:rPr>
        <w:t>02</w:t>
      </w:r>
      <w:r w:rsidRPr="00D51BC9">
        <w:rPr>
          <w:lang w:val="en-US"/>
        </w:rPr>
        <w:t>-</w:t>
      </w:r>
      <w:r>
        <w:rPr>
          <w:lang w:val="en-US"/>
        </w:rPr>
        <w:t>17T17</w:t>
      </w:r>
      <w:r w:rsidRPr="00D51BC9">
        <w:rPr>
          <w:lang w:val="en-US"/>
        </w:rPr>
        <w:t>:00:00.00</w:t>
      </w:r>
      <w:r>
        <w:rPr>
          <w:lang w:val="en-US"/>
        </w:rPr>
        <w:t>Z</w:t>
      </w:r>
      <w:r w:rsidRPr="00A95748">
        <w:rPr>
          <w:lang w:val="en-US"/>
        </w:rPr>
        <w:t>&lt;/ENDDATE&gt;</w:t>
      </w:r>
    </w:p>
    <w:p w14:paraId="24D23857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&lt;DELETE&gt;&lt;/DELETE&gt;</w:t>
      </w:r>
    </w:p>
    <w:p w14:paraId="2FC81D2D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&lt;ZZ_GUID&gt;</w:t>
      </w:r>
      <w:r w:rsidRPr="00B15F09">
        <w:rPr>
          <w:lang w:val="en-US"/>
        </w:rPr>
        <w:t>3856</w:t>
      </w:r>
      <w:r w:rsidRPr="00A95748">
        <w:rPr>
          <w:lang w:val="en-US"/>
        </w:rPr>
        <w:t>&lt;/ZZ_GUID&gt;</w:t>
      </w:r>
    </w:p>
    <w:p w14:paraId="2B140A56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&lt;/item&gt;</w:t>
      </w:r>
    </w:p>
    <w:p w14:paraId="3ADD478E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&lt;/IT_TRANSPREQ&gt;</w:t>
      </w:r>
    </w:p>
    <w:p w14:paraId="560EE2E8" w14:textId="77777777" w:rsidR="00BF03D5" w:rsidRPr="00A95748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&lt;/urn:ZPM_SOUR_TRANSPREQ&gt;</w:t>
      </w:r>
    </w:p>
    <w:p w14:paraId="1423D3B2" w14:textId="77777777" w:rsidR="00BF03D5" w:rsidRPr="000D18D9" w:rsidRDefault="00BF03D5" w:rsidP="00BF03D5">
      <w:pPr>
        <w:pStyle w:val="td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</w:t>
      </w:r>
      <w:r w:rsidRPr="000D18D9">
        <w:rPr>
          <w:lang w:val="en-US"/>
        </w:rPr>
        <w:t>&lt;/</w:t>
      </w:r>
      <w:r w:rsidRPr="006835AA">
        <w:rPr>
          <w:lang w:val="en-US"/>
        </w:rPr>
        <w:t>soapenv</w:t>
      </w:r>
      <w:r w:rsidRPr="000D18D9">
        <w:rPr>
          <w:lang w:val="en-US"/>
        </w:rPr>
        <w:t>:</w:t>
      </w:r>
      <w:r w:rsidRPr="006835AA">
        <w:rPr>
          <w:lang w:val="en-US"/>
        </w:rPr>
        <w:t>Body</w:t>
      </w:r>
      <w:r w:rsidRPr="000D18D9">
        <w:rPr>
          <w:lang w:val="en-US"/>
        </w:rPr>
        <w:t>&gt;</w:t>
      </w:r>
    </w:p>
    <w:p w14:paraId="3D7D1F58" w14:textId="5F26C94A" w:rsidR="00BF03D5" w:rsidRDefault="00BF03D5" w:rsidP="00BF03D5">
      <w:pPr>
        <w:pStyle w:val="td0"/>
        <w:tabs>
          <w:tab w:val="left" w:pos="0"/>
        </w:tabs>
      </w:pPr>
      <w:r w:rsidRPr="003930F2">
        <w:t>&lt;/</w:t>
      </w:r>
      <w:r w:rsidRPr="00AD4294">
        <w:rPr>
          <w:lang w:val="en-US"/>
        </w:rPr>
        <w:t>soapenv</w:t>
      </w:r>
      <w:r w:rsidRPr="003930F2">
        <w:t>:</w:t>
      </w:r>
      <w:r w:rsidRPr="00AD4294">
        <w:rPr>
          <w:lang w:val="en-US"/>
        </w:rPr>
        <w:t>Envelope</w:t>
      </w:r>
      <w:r w:rsidRPr="003930F2">
        <w:t>&gt;</w:t>
      </w:r>
    </w:p>
    <w:p w14:paraId="6E05150A" w14:textId="540515D2" w:rsidR="00B84891" w:rsidRDefault="00B84891">
      <w:pPr>
        <w:widowControl/>
        <w:autoSpaceDE/>
        <w:autoSpaceDN/>
        <w:rPr>
          <w:sz w:val="24"/>
          <w:lang w:eastAsia="ru-RU"/>
        </w:rPr>
      </w:pPr>
      <w:r>
        <w:br w:type="page"/>
      </w:r>
    </w:p>
    <w:p w14:paraId="5A52671E" w14:textId="7D4F48ED" w:rsidR="003930F2" w:rsidRDefault="00B84891" w:rsidP="00D316FB">
      <w:pPr>
        <w:pStyle w:val="td0"/>
        <w:numPr>
          <w:ilvl w:val="0"/>
          <w:numId w:val="17"/>
        </w:numPr>
        <w:shd w:val="clear" w:color="auto" w:fill="00B05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Пример сообщения для ДЗО «ЦиП»</w:t>
      </w:r>
    </w:p>
    <w:p w14:paraId="495FB6DC" w14:textId="77777777" w:rsidR="00B84891" w:rsidRDefault="00B84891" w:rsidP="00D316FB">
      <w:pPr>
        <w:shd w:val="clear" w:color="auto" w:fill="00B050"/>
      </w:pPr>
      <w:r w:rsidRPr="00BF03D5">
        <w:rPr>
          <w:sz w:val="24"/>
        </w:rPr>
        <w:t>Сервис в тестовой системе доступен по адресу</w:t>
      </w:r>
    </w:p>
    <w:p w14:paraId="77F7039D" w14:textId="24233789" w:rsidR="00B84891" w:rsidRDefault="00E67274" w:rsidP="00D316FB">
      <w:pPr>
        <w:shd w:val="clear" w:color="auto" w:fill="00B050"/>
        <w:rPr>
          <w:szCs w:val="22"/>
          <w:lang w:eastAsia="ru-RU"/>
        </w:rPr>
      </w:pPr>
      <w:hyperlink r:id="rId20" w:history="1">
        <w:r w:rsidR="00B84891">
          <w:rPr>
            <w:rStyle w:val="a5"/>
            <w:color w:val="0563C1"/>
          </w:rPr>
          <w:t>http://cirtt.mrsk-1.ru:8075/sap/bc/srt/wsdl/flv_10002A101AD1/bndg_url/sap/bc/srt/rfc/sap/zws_sour_transpreq/700/zws_sour_transpreq/zws_sour_transpreq?sap-client=700</w:t>
        </w:r>
      </w:hyperlink>
    </w:p>
    <w:p w14:paraId="2504E700" w14:textId="55AB8B5E" w:rsidR="00BA2CA1" w:rsidRPr="00720BCB" w:rsidRDefault="00BA03AF" w:rsidP="00D316FB">
      <w:pPr>
        <w:pStyle w:val="td0"/>
        <w:shd w:val="clear" w:color="auto" w:fill="00B050"/>
        <w:tabs>
          <w:tab w:val="left" w:pos="0"/>
        </w:tabs>
        <w:ind w:firstLine="0"/>
        <w:jc w:val="center"/>
        <w:rPr>
          <w:b/>
          <w:bCs/>
        </w:rPr>
      </w:pPr>
      <w:r w:rsidRPr="00720BCB">
        <w:rPr>
          <w:b/>
          <w:bCs/>
        </w:rPr>
        <w:t xml:space="preserve">Пример </w:t>
      </w:r>
      <w:r w:rsidR="00F00DB4" w:rsidRPr="00720BCB">
        <w:rPr>
          <w:b/>
          <w:bCs/>
        </w:rPr>
        <w:t>отправки</w:t>
      </w:r>
      <w:r w:rsidRPr="00720BCB">
        <w:rPr>
          <w:b/>
          <w:bCs/>
        </w:rPr>
        <w:t xml:space="preserve"> данных по </w:t>
      </w:r>
      <w:r w:rsidR="00F00DB4" w:rsidRPr="00720BCB">
        <w:rPr>
          <w:b/>
          <w:bCs/>
        </w:rPr>
        <w:t>предварительным заявкам на</w:t>
      </w:r>
      <w:r w:rsidR="000D3929" w:rsidRPr="00720BCB">
        <w:rPr>
          <w:b/>
          <w:bCs/>
        </w:rPr>
        <w:t xml:space="preserve"> собственное</w:t>
      </w:r>
      <w:r w:rsidR="00F00DB4" w:rsidRPr="00720BCB">
        <w:rPr>
          <w:b/>
          <w:bCs/>
        </w:rPr>
        <w:t xml:space="preserve"> ТС</w:t>
      </w:r>
    </w:p>
    <w:p w14:paraId="138B52C8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>&lt;soapenv:Envelope xmlns:soapenv="http://schemas.xmlsoap.org/soap/envelope/" xmlns:urn="urn:sap-com:document:sap:rfc:functions"&gt;</w:t>
      </w:r>
    </w:p>
    <w:p w14:paraId="62F38078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&lt;soapenv:Header/&gt;</w:t>
      </w:r>
    </w:p>
    <w:p w14:paraId="3294762D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&lt;soapenv:Body&gt;</w:t>
      </w:r>
    </w:p>
    <w:p w14:paraId="04867C7C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&lt;urn:ZPM_SOUR_TRANSPREQ&gt;</w:t>
      </w:r>
    </w:p>
    <w:p w14:paraId="3662563F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&lt;IT_TRANSPREQ&gt;</w:t>
      </w:r>
    </w:p>
    <w:p w14:paraId="75938760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&lt;!--Zero or more repetitions:--&gt;</w:t>
      </w:r>
    </w:p>
    <w:p w14:paraId="37BD5B92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&lt;item&gt;</w:t>
      </w:r>
    </w:p>
    <w:p w14:paraId="766EC6E1" w14:textId="6955D94D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&lt;ASSETID&gt;000000600000151602&lt;/ASSETID&gt;</w:t>
      </w:r>
    </w:p>
    <w:p w14:paraId="12D09396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&lt;TASK&gt;</w:t>
      </w:r>
    </w:p>
    <w:p w14:paraId="66BAA00E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&lt;!--Zero or more repetitions:--&gt;</w:t>
      </w:r>
    </w:p>
    <w:p w14:paraId="209B2CA1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&lt;item&gt;</w:t>
      </w:r>
    </w:p>
    <w:p w14:paraId="7C0BD368" w14:textId="0F87078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   &lt;ID&gt;</w:t>
      </w:r>
      <w:r w:rsidR="000D3929" w:rsidRPr="000D3929">
        <w:rPr>
          <w:lang w:val="en-US"/>
        </w:rPr>
        <w:t>010008502358</w:t>
      </w:r>
      <w:r w:rsidRPr="00A95748">
        <w:rPr>
          <w:lang w:val="en-US"/>
        </w:rPr>
        <w:t>&lt;/ID&gt;</w:t>
      </w:r>
    </w:p>
    <w:p w14:paraId="6CBA4273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&lt;/item&gt;</w:t>
      </w:r>
    </w:p>
    <w:p w14:paraId="409437C7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&lt;/TASK&gt;</w:t>
      </w:r>
    </w:p>
    <w:p w14:paraId="79EF0B31" w14:textId="309F2D83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&lt;PLTYPE</w:t>
      </w:r>
      <w:r w:rsidR="00E32A07">
        <w:rPr>
          <w:lang w:val="en-US"/>
        </w:rPr>
        <w:t>/</w:t>
      </w:r>
      <w:r w:rsidRPr="00A95748">
        <w:rPr>
          <w:lang w:val="en-US"/>
        </w:rPr>
        <w:t>&gt;</w:t>
      </w:r>
    </w:p>
    <w:p w14:paraId="628D5042" w14:textId="3F9EB2BE" w:rsid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&lt;DRIVER&gt;</w:t>
      </w:r>
      <w:r w:rsidR="000D3929" w:rsidRPr="000D3929">
        <w:rPr>
          <w:lang w:val="en-US"/>
        </w:rPr>
        <w:t>77023285</w:t>
      </w:r>
      <w:r w:rsidRPr="00A95748">
        <w:rPr>
          <w:lang w:val="en-US"/>
        </w:rPr>
        <w:t>&lt;/DRIVER&gt;</w:t>
      </w:r>
    </w:p>
    <w:p w14:paraId="046DC25D" w14:textId="0FE89C89" w:rsidR="00E02B92" w:rsidRPr="00A95748" w:rsidRDefault="00E02B92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</w:t>
      </w:r>
      <w:r>
        <w:rPr>
          <w:lang w:val="en-US"/>
        </w:rPr>
        <w:t>RESP</w:t>
      </w:r>
      <w:r w:rsidRPr="00A95748">
        <w:rPr>
          <w:lang w:val="en-US"/>
        </w:rPr>
        <w:t>&gt;</w:t>
      </w:r>
      <w:commentRangeStart w:id="30"/>
      <w:commentRangeStart w:id="31"/>
      <w:r w:rsidRPr="000D3929">
        <w:rPr>
          <w:lang w:val="en-US"/>
        </w:rPr>
        <w:t>77023285</w:t>
      </w:r>
      <w:commentRangeEnd w:id="30"/>
      <w:r w:rsidR="006379C5">
        <w:rPr>
          <w:rStyle w:val="a4"/>
          <w:lang w:eastAsia="en-US"/>
        </w:rPr>
        <w:commentReference w:id="30"/>
      </w:r>
      <w:commentRangeEnd w:id="31"/>
      <w:r w:rsidR="009625F0">
        <w:rPr>
          <w:rStyle w:val="a4"/>
          <w:lang w:eastAsia="en-US"/>
        </w:rPr>
        <w:commentReference w:id="31"/>
      </w:r>
      <w:r w:rsidRPr="00A95748">
        <w:rPr>
          <w:lang w:val="en-US"/>
        </w:rPr>
        <w:t>&lt;/</w:t>
      </w:r>
      <w:r>
        <w:rPr>
          <w:lang w:val="en-US"/>
        </w:rPr>
        <w:t>RESP</w:t>
      </w:r>
      <w:r w:rsidRPr="00A95748">
        <w:rPr>
          <w:lang w:val="en-US"/>
        </w:rPr>
        <w:t>&gt;</w:t>
      </w:r>
    </w:p>
    <w:p w14:paraId="624CDEBF" w14:textId="1C0A50DB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&lt;BEGDATE&gt;</w:t>
      </w:r>
      <w:r w:rsidR="00A503CD" w:rsidRPr="00D51BC9">
        <w:rPr>
          <w:lang w:val="en-US"/>
        </w:rPr>
        <w:t>202</w:t>
      </w:r>
      <w:r w:rsidR="00A503CD">
        <w:rPr>
          <w:lang w:val="en-US"/>
        </w:rPr>
        <w:t>5</w:t>
      </w:r>
      <w:r w:rsidR="00A503CD" w:rsidRPr="00D51BC9">
        <w:rPr>
          <w:lang w:val="en-US"/>
        </w:rPr>
        <w:t>-</w:t>
      </w:r>
      <w:r w:rsidR="00A503CD">
        <w:rPr>
          <w:lang w:val="en-US"/>
        </w:rPr>
        <w:t>02</w:t>
      </w:r>
      <w:r w:rsidR="00A503CD" w:rsidRPr="00D51BC9">
        <w:rPr>
          <w:lang w:val="en-US"/>
        </w:rPr>
        <w:t>-</w:t>
      </w:r>
      <w:r w:rsidR="00A503CD">
        <w:rPr>
          <w:lang w:val="en-US"/>
        </w:rPr>
        <w:t>17T</w:t>
      </w:r>
      <w:r w:rsidR="00A503CD" w:rsidRPr="00D51BC9">
        <w:rPr>
          <w:lang w:val="en-US"/>
        </w:rPr>
        <w:t>08:00:00.00</w:t>
      </w:r>
      <w:r w:rsidR="00A503CD">
        <w:rPr>
          <w:lang w:val="en-US"/>
        </w:rPr>
        <w:t>Z</w:t>
      </w:r>
      <w:r w:rsidRPr="00A95748">
        <w:rPr>
          <w:lang w:val="en-US"/>
        </w:rPr>
        <w:t>&lt;/BEGDATE&gt;</w:t>
      </w:r>
    </w:p>
    <w:p w14:paraId="3A0A3F5F" w14:textId="52CCB51A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&lt;ENDDATE&gt;</w:t>
      </w:r>
      <w:r w:rsidR="00A503CD" w:rsidRPr="00D51BC9">
        <w:rPr>
          <w:lang w:val="en-US"/>
        </w:rPr>
        <w:t>202</w:t>
      </w:r>
      <w:r w:rsidR="00A503CD">
        <w:rPr>
          <w:lang w:val="en-US"/>
        </w:rPr>
        <w:t>5</w:t>
      </w:r>
      <w:r w:rsidR="00A503CD" w:rsidRPr="00D51BC9">
        <w:rPr>
          <w:lang w:val="en-US"/>
        </w:rPr>
        <w:t>-</w:t>
      </w:r>
      <w:r w:rsidR="00A503CD">
        <w:rPr>
          <w:lang w:val="en-US"/>
        </w:rPr>
        <w:t>02</w:t>
      </w:r>
      <w:r w:rsidR="00A503CD" w:rsidRPr="00D51BC9">
        <w:rPr>
          <w:lang w:val="en-US"/>
        </w:rPr>
        <w:t>-</w:t>
      </w:r>
      <w:r w:rsidR="00A503CD">
        <w:rPr>
          <w:lang w:val="en-US"/>
        </w:rPr>
        <w:t>17T</w:t>
      </w:r>
      <w:r w:rsidR="00A503CD" w:rsidRPr="00D51BC9">
        <w:rPr>
          <w:lang w:val="en-US"/>
        </w:rPr>
        <w:t>08:00:00.00</w:t>
      </w:r>
      <w:r w:rsidR="00A503CD">
        <w:rPr>
          <w:lang w:val="en-US"/>
        </w:rPr>
        <w:t>Z</w:t>
      </w:r>
      <w:r w:rsidRPr="00A95748">
        <w:rPr>
          <w:lang w:val="en-US"/>
        </w:rPr>
        <w:t>&lt;/ENDDATE&gt;</w:t>
      </w:r>
    </w:p>
    <w:p w14:paraId="362DEE43" w14:textId="57B138F9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&lt;DELETE</w:t>
      </w:r>
      <w:r w:rsidR="00E32A07">
        <w:rPr>
          <w:lang w:val="en-US"/>
        </w:rPr>
        <w:t>/</w:t>
      </w:r>
      <w:r w:rsidRPr="00A95748">
        <w:rPr>
          <w:lang w:val="en-US"/>
        </w:rPr>
        <w:t>&gt;</w:t>
      </w:r>
    </w:p>
    <w:p w14:paraId="1B1A5683" w14:textId="7DAA0AF6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&lt;ZZ_GUID&gt;</w:t>
      </w:r>
      <w:r w:rsidR="00B15F09" w:rsidRPr="00B15F09">
        <w:rPr>
          <w:lang w:val="en-US"/>
        </w:rPr>
        <w:t>3856</w:t>
      </w:r>
      <w:r w:rsidRPr="00A95748">
        <w:rPr>
          <w:lang w:val="en-US"/>
        </w:rPr>
        <w:t>&lt;/ZZ_GUID&gt;</w:t>
      </w:r>
    </w:p>
    <w:p w14:paraId="5C758EB8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&lt;/item&gt;</w:t>
      </w:r>
    </w:p>
    <w:p w14:paraId="24F10C5A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&lt;/IT_TRANSPREQ&gt;</w:t>
      </w:r>
    </w:p>
    <w:p w14:paraId="4E739490" w14:textId="77777777" w:rsidR="00A95748" w:rsidRPr="00A95748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&lt;/urn:ZPM_SOUR_TRANSPREQ&gt;</w:t>
      </w:r>
    </w:p>
    <w:p w14:paraId="4317372C" w14:textId="77777777" w:rsidR="00A95748" w:rsidRPr="00DB336F" w:rsidRDefault="00A95748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</w:t>
      </w:r>
      <w:r w:rsidRPr="00DB336F">
        <w:rPr>
          <w:lang w:val="en-US"/>
        </w:rPr>
        <w:t>&lt;/</w:t>
      </w:r>
      <w:r w:rsidRPr="006835AA">
        <w:rPr>
          <w:lang w:val="en-US"/>
        </w:rPr>
        <w:t>soapenv</w:t>
      </w:r>
      <w:r w:rsidRPr="00DB336F">
        <w:rPr>
          <w:lang w:val="en-US"/>
        </w:rPr>
        <w:t>:</w:t>
      </w:r>
      <w:r w:rsidRPr="006835AA">
        <w:rPr>
          <w:lang w:val="en-US"/>
        </w:rPr>
        <w:t>Body</w:t>
      </w:r>
      <w:r w:rsidRPr="00DB336F">
        <w:rPr>
          <w:lang w:val="en-US"/>
        </w:rPr>
        <w:t>&gt;</w:t>
      </w:r>
    </w:p>
    <w:p w14:paraId="76C091E5" w14:textId="6CAC6B2C" w:rsidR="00BB18EE" w:rsidRDefault="00A95748" w:rsidP="00D316FB">
      <w:pPr>
        <w:pStyle w:val="td0"/>
        <w:shd w:val="clear" w:color="auto" w:fill="00B050"/>
        <w:tabs>
          <w:tab w:val="left" w:pos="0"/>
        </w:tabs>
      </w:pPr>
      <w:r>
        <w:t>&lt;/soapenv:Envelope&gt;</w:t>
      </w:r>
    </w:p>
    <w:p w14:paraId="5E3ABBEF" w14:textId="0C6A0B38" w:rsidR="00BA2CA1" w:rsidRDefault="00BA03AF" w:rsidP="00D316FB">
      <w:pPr>
        <w:pStyle w:val="td0"/>
        <w:shd w:val="clear" w:color="auto" w:fill="00B050"/>
        <w:tabs>
          <w:tab w:val="left" w:pos="0"/>
        </w:tabs>
      </w:pPr>
      <w:r w:rsidRPr="00DF78FE">
        <w:br w:type="page"/>
      </w:r>
    </w:p>
    <w:p w14:paraId="5192E89B" w14:textId="09056270" w:rsidR="00B15F09" w:rsidRPr="00344922" w:rsidRDefault="00B15F09" w:rsidP="00D316FB">
      <w:pPr>
        <w:pStyle w:val="td0"/>
        <w:shd w:val="clear" w:color="auto" w:fill="00B050"/>
        <w:tabs>
          <w:tab w:val="left" w:pos="0"/>
        </w:tabs>
        <w:jc w:val="center"/>
        <w:rPr>
          <w:b/>
          <w:bCs/>
        </w:rPr>
      </w:pPr>
      <w:r w:rsidRPr="00344922">
        <w:rPr>
          <w:b/>
          <w:bCs/>
        </w:rPr>
        <w:lastRenderedPageBreak/>
        <w:t>Пример отправки данных по предварительным заявкам на арендное ТС</w:t>
      </w:r>
    </w:p>
    <w:p w14:paraId="0BF2704F" w14:textId="77777777" w:rsidR="00B15F09" w:rsidRPr="00344922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344922">
        <w:rPr>
          <w:lang w:val="en-US"/>
        </w:rPr>
        <w:t>&lt;</w:t>
      </w:r>
      <w:r w:rsidRPr="00A95748">
        <w:rPr>
          <w:lang w:val="en-US"/>
        </w:rPr>
        <w:t>soapenv</w:t>
      </w:r>
      <w:r w:rsidRPr="00344922">
        <w:rPr>
          <w:lang w:val="en-US"/>
        </w:rPr>
        <w:t>:</w:t>
      </w:r>
      <w:r w:rsidRPr="00A95748">
        <w:rPr>
          <w:lang w:val="en-US"/>
        </w:rPr>
        <w:t>Envelope</w:t>
      </w:r>
      <w:r w:rsidRPr="00344922">
        <w:rPr>
          <w:lang w:val="en-US"/>
        </w:rPr>
        <w:t xml:space="preserve"> </w:t>
      </w:r>
      <w:r w:rsidRPr="00A95748">
        <w:rPr>
          <w:lang w:val="en-US"/>
        </w:rPr>
        <w:t>xmlns</w:t>
      </w:r>
      <w:r w:rsidRPr="00344922">
        <w:rPr>
          <w:lang w:val="en-US"/>
        </w:rPr>
        <w:t>:</w:t>
      </w:r>
      <w:r w:rsidRPr="00A95748">
        <w:rPr>
          <w:lang w:val="en-US"/>
        </w:rPr>
        <w:t>soapenv</w:t>
      </w:r>
      <w:r w:rsidRPr="00344922">
        <w:rPr>
          <w:lang w:val="en-US"/>
        </w:rPr>
        <w:t>="</w:t>
      </w:r>
      <w:r w:rsidRPr="00A95748">
        <w:rPr>
          <w:lang w:val="en-US"/>
        </w:rPr>
        <w:t>http</w:t>
      </w:r>
      <w:r w:rsidRPr="00344922">
        <w:rPr>
          <w:lang w:val="en-US"/>
        </w:rPr>
        <w:t>://</w:t>
      </w:r>
      <w:r w:rsidRPr="00A95748">
        <w:rPr>
          <w:lang w:val="en-US"/>
        </w:rPr>
        <w:t>schemas</w:t>
      </w:r>
      <w:r w:rsidRPr="00344922">
        <w:rPr>
          <w:lang w:val="en-US"/>
        </w:rPr>
        <w:t>.</w:t>
      </w:r>
      <w:r w:rsidRPr="00A95748">
        <w:rPr>
          <w:lang w:val="en-US"/>
        </w:rPr>
        <w:t>xmlsoap</w:t>
      </w:r>
      <w:r w:rsidRPr="00344922">
        <w:rPr>
          <w:lang w:val="en-US"/>
        </w:rPr>
        <w:t>.</w:t>
      </w:r>
      <w:r w:rsidRPr="00A95748">
        <w:rPr>
          <w:lang w:val="en-US"/>
        </w:rPr>
        <w:t>org</w:t>
      </w:r>
      <w:r w:rsidRPr="00344922">
        <w:rPr>
          <w:lang w:val="en-US"/>
        </w:rPr>
        <w:t>/</w:t>
      </w:r>
      <w:r w:rsidRPr="00A95748">
        <w:rPr>
          <w:lang w:val="en-US"/>
        </w:rPr>
        <w:t>soap</w:t>
      </w:r>
      <w:r w:rsidRPr="00344922">
        <w:rPr>
          <w:lang w:val="en-US"/>
        </w:rPr>
        <w:t>/</w:t>
      </w:r>
      <w:r w:rsidRPr="00A95748">
        <w:rPr>
          <w:lang w:val="en-US"/>
        </w:rPr>
        <w:t>envelope</w:t>
      </w:r>
      <w:r w:rsidRPr="00344922">
        <w:rPr>
          <w:lang w:val="en-US"/>
        </w:rPr>
        <w:t xml:space="preserve">/" </w:t>
      </w:r>
      <w:r w:rsidRPr="00A95748">
        <w:rPr>
          <w:lang w:val="en-US"/>
        </w:rPr>
        <w:t>xmlns</w:t>
      </w:r>
      <w:r w:rsidRPr="00344922">
        <w:rPr>
          <w:lang w:val="en-US"/>
        </w:rPr>
        <w:t>:</w:t>
      </w:r>
      <w:r w:rsidRPr="00A95748">
        <w:rPr>
          <w:lang w:val="en-US"/>
        </w:rPr>
        <w:t>urn</w:t>
      </w:r>
      <w:r w:rsidRPr="00344922">
        <w:rPr>
          <w:lang w:val="en-US"/>
        </w:rPr>
        <w:t>="</w:t>
      </w:r>
      <w:r w:rsidRPr="00A95748">
        <w:rPr>
          <w:lang w:val="en-US"/>
        </w:rPr>
        <w:t>urn</w:t>
      </w:r>
      <w:r w:rsidRPr="00344922">
        <w:rPr>
          <w:lang w:val="en-US"/>
        </w:rPr>
        <w:t>:</w:t>
      </w:r>
      <w:r w:rsidRPr="00A95748">
        <w:rPr>
          <w:lang w:val="en-US"/>
        </w:rPr>
        <w:t>sap</w:t>
      </w:r>
      <w:r w:rsidRPr="00344922">
        <w:rPr>
          <w:lang w:val="en-US"/>
        </w:rPr>
        <w:t>-</w:t>
      </w:r>
      <w:r w:rsidRPr="00A95748">
        <w:rPr>
          <w:lang w:val="en-US"/>
        </w:rPr>
        <w:t>com</w:t>
      </w:r>
      <w:r w:rsidRPr="00344922">
        <w:rPr>
          <w:lang w:val="en-US"/>
        </w:rPr>
        <w:t>:</w:t>
      </w:r>
      <w:r w:rsidRPr="00A95748">
        <w:rPr>
          <w:lang w:val="en-US"/>
        </w:rPr>
        <w:t>document</w:t>
      </w:r>
      <w:r w:rsidRPr="00344922">
        <w:rPr>
          <w:lang w:val="en-US"/>
        </w:rPr>
        <w:t>:</w:t>
      </w:r>
      <w:r w:rsidRPr="00A95748">
        <w:rPr>
          <w:lang w:val="en-US"/>
        </w:rPr>
        <w:t>sap</w:t>
      </w:r>
      <w:r w:rsidRPr="00344922">
        <w:rPr>
          <w:lang w:val="en-US"/>
        </w:rPr>
        <w:t>:</w:t>
      </w:r>
      <w:r w:rsidRPr="00A95748">
        <w:rPr>
          <w:lang w:val="en-US"/>
        </w:rPr>
        <w:t>rfc</w:t>
      </w:r>
      <w:r w:rsidRPr="00344922">
        <w:rPr>
          <w:lang w:val="en-US"/>
        </w:rPr>
        <w:t>:</w:t>
      </w:r>
      <w:r w:rsidRPr="00A95748">
        <w:rPr>
          <w:lang w:val="en-US"/>
        </w:rPr>
        <w:t>functions</w:t>
      </w:r>
      <w:r w:rsidRPr="00344922">
        <w:rPr>
          <w:lang w:val="en-US"/>
        </w:rPr>
        <w:t>"&gt;</w:t>
      </w:r>
    </w:p>
    <w:p w14:paraId="6ECB2CAF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344922">
        <w:rPr>
          <w:lang w:val="en-US"/>
        </w:rPr>
        <w:t xml:space="preserve">   </w:t>
      </w:r>
      <w:r w:rsidRPr="00A95748">
        <w:rPr>
          <w:lang w:val="en-US"/>
        </w:rPr>
        <w:t>&lt;soapenv:Header/&gt;</w:t>
      </w:r>
    </w:p>
    <w:p w14:paraId="037E394D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&lt;soapenv:Body&gt;</w:t>
      </w:r>
    </w:p>
    <w:p w14:paraId="1C68FF0A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&lt;urn:ZPM_SOUR_TRANSPREQ&gt;</w:t>
      </w:r>
    </w:p>
    <w:p w14:paraId="030CE1BA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&lt;IT_TRANSPREQ&gt;</w:t>
      </w:r>
    </w:p>
    <w:p w14:paraId="203C4DCD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&lt;!--Zero or more repetitions:--&gt;</w:t>
      </w:r>
    </w:p>
    <w:p w14:paraId="448171EA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&lt;item&gt;</w:t>
      </w:r>
    </w:p>
    <w:p w14:paraId="34FBF094" w14:textId="6188A981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&lt;ASSETID</w:t>
      </w:r>
      <w:r w:rsidR="00167FAD">
        <w:rPr>
          <w:lang w:val="en-US"/>
        </w:rPr>
        <w:t>/</w:t>
      </w:r>
      <w:r w:rsidRPr="00A95748">
        <w:rPr>
          <w:lang w:val="en-US"/>
        </w:rPr>
        <w:t>&gt;</w:t>
      </w:r>
    </w:p>
    <w:p w14:paraId="40493E0C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&lt;TASK&gt;</w:t>
      </w:r>
    </w:p>
    <w:p w14:paraId="54DE3BDC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&lt;!--Zero or more repetitions:--&gt;</w:t>
      </w:r>
    </w:p>
    <w:p w14:paraId="6CAB372B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&lt;item&gt;</w:t>
      </w:r>
    </w:p>
    <w:p w14:paraId="7F705B10" w14:textId="73970A35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   &lt;ID&gt;</w:t>
      </w:r>
      <w:r w:rsidRPr="000D3929">
        <w:rPr>
          <w:lang w:val="en-US"/>
        </w:rPr>
        <w:t>010008502358</w:t>
      </w:r>
      <w:r w:rsidRPr="00A95748">
        <w:rPr>
          <w:lang w:val="en-US"/>
        </w:rPr>
        <w:t>&lt;/ID&gt;</w:t>
      </w:r>
    </w:p>
    <w:p w14:paraId="14626B21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   &lt;/item&gt;</w:t>
      </w:r>
    </w:p>
    <w:p w14:paraId="1EB47D46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&lt;/TASK&gt;</w:t>
      </w:r>
    </w:p>
    <w:p w14:paraId="04BDB3CF" w14:textId="1FE20103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&lt;PLTYPE</w:t>
      </w:r>
      <w:r w:rsidR="00E32A07">
        <w:rPr>
          <w:lang w:val="en-US"/>
        </w:rPr>
        <w:t>/</w:t>
      </w:r>
      <w:r w:rsidRPr="00A95748">
        <w:rPr>
          <w:lang w:val="en-US"/>
        </w:rPr>
        <w:t>&gt;</w:t>
      </w:r>
    </w:p>
    <w:p w14:paraId="7CA7B675" w14:textId="02C1A1AA" w:rsidR="00B15F09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&lt;DRIVER&gt;</w:t>
      </w:r>
      <w:r w:rsidRPr="000D3929">
        <w:rPr>
          <w:lang w:val="en-US"/>
        </w:rPr>
        <w:t xml:space="preserve"> 7702328</w:t>
      </w:r>
      <w:r w:rsidRPr="00A95748">
        <w:rPr>
          <w:lang w:val="en-US"/>
        </w:rPr>
        <w:t>&lt;/DRIVER&gt;</w:t>
      </w:r>
    </w:p>
    <w:p w14:paraId="6021CA7C" w14:textId="77777777" w:rsidR="00E02B92" w:rsidRPr="00A95748" w:rsidRDefault="00E02B92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</w:t>
      </w:r>
      <w:r>
        <w:rPr>
          <w:lang w:val="en-US"/>
        </w:rPr>
        <w:t>RESP</w:t>
      </w:r>
      <w:r w:rsidRPr="00A95748">
        <w:rPr>
          <w:lang w:val="en-US"/>
        </w:rPr>
        <w:t>&gt;</w:t>
      </w:r>
      <w:commentRangeStart w:id="32"/>
      <w:commentRangeStart w:id="33"/>
      <w:r w:rsidRPr="000D3929">
        <w:rPr>
          <w:lang w:val="en-US"/>
        </w:rPr>
        <w:t>77023285</w:t>
      </w:r>
      <w:commentRangeEnd w:id="32"/>
      <w:r w:rsidR="009E3B37">
        <w:rPr>
          <w:rStyle w:val="a4"/>
          <w:lang w:eastAsia="en-US"/>
        </w:rPr>
        <w:commentReference w:id="32"/>
      </w:r>
      <w:commentRangeEnd w:id="33"/>
      <w:r w:rsidR="005C3274">
        <w:rPr>
          <w:rStyle w:val="a4"/>
          <w:lang w:eastAsia="en-US"/>
        </w:rPr>
        <w:commentReference w:id="33"/>
      </w:r>
      <w:r w:rsidRPr="00A95748">
        <w:rPr>
          <w:lang w:val="en-US"/>
        </w:rPr>
        <w:t>&lt;/</w:t>
      </w:r>
      <w:r>
        <w:rPr>
          <w:lang w:val="en-US"/>
        </w:rPr>
        <w:t>RESP</w:t>
      </w:r>
      <w:r w:rsidRPr="00A95748">
        <w:rPr>
          <w:lang w:val="en-US"/>
        </w:rPr>
        <w:t>&gt;</w:t>
      </w:r>
    </w:p>
    <w:p w14:paraId="490F916D" w14:textId="124C9498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&lt;BEGDATE&gt;</w:t>
      </w:r>
      <w:r w:rsidRPr="00D51BC9">
        <w:rPr>
          <w:lang w:val="en-US"/>
        </w:rPr>
        <w:t>202</w:t>
      </w:r>
      <w:r w:rsidR="0054000F">
        <w:rPr>
          <w:lang w:val="en-US"/>
        </w:rPr>
        <w:t>5</w:t>
      </w:r>
      <w:r w:rsidRPr="00D51BC9">
        <w:rPr>
          <w:lang w:val="en-US"/>
        </w:rPr>
        <w:t>-</w:t>
      </w:r>
      <w:r w:rsidR="0054000F">
        <w:rPr>
          <w:lang w:val="en-US"/>
        </w:rPr>
        <w:t>02</w:t>
      </w:r>
      <w:r w:rsidRPr="00D51BC9">
        <w:rPr>
          <w:lang w:val="en-US"/>
        </w:rPr>
        <w:t>-</w:t>
      </w:r>
      <w:r w:rsidR="0054000F">
        <w:rPr>
          <w:lang w:val="en-US"/>
        </w:rPr>
        <w:t>17T</w:t>
      </w:r>
      <w:r w:rsidRPr="00D51BC9">
        <w:rPr>
          <w:lang w:val="en-US"/>
        </w:rPr>
        <w:t>08:00:00.00</w:t>
      </w:r>
      <w:r w:rsidR="0054000F">
        <w:rPr>
          <w:lang w:val="en-US"/>
        </w:rPr>
        <w:t>Z</w:t>
      </w:r>
      <w:r w:rsidRPr="00A95748">
        <w:rPr>
          <w:lang w:val="en-US"/>
        </w:rPr>
        <w:t>&lt;/BEGDATE&gt;</w:t>
      </w:r>
    </w:p>
    <w:p w14:paraId="754AE43A" w14:textId="1EED3F25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&lt;ENDDATE&gt;</w:t>
      </w:r>
      <w:r w:rsidR="0054000F" w:rsidRPr="00D51BC9">
        <w:rPr>
          <w:lang w:val="en-US"/>
        </w:rPr>
        <w:t>202</w:t>
      </w:r>
      <w:r w:rsidR="0054000F">
        <w:rPr>
          <w:lang w:val="en-US"/>
        </w:rPr>
        <w:t>5</w:t>
      </w:r>
      <w:r w:rsidR="0054000F" w:rsidRPr="00D51BC9">
        <w:rPr>
          <w:lang w:val="en-US"/>
        </w:rPr>
        <w:t>-</w:t>
      </w:r>
      <w:r w:rsidR="0054000F">
        <w:rPr>
          <w:lang w:val="en-US"/>
        </w:rPr>
        <w:t>02</w:t>
      </w:r>
      <w:r w:rsidR="0054000F" w:rsidRPr="00D51BC9">
        <w:rPr>
          <w:lang w:val="en-US"/>
        </w:rPr>
        <w:t>-</w:t>
      </w:r>
      <w:r w:rsidR="0054000F">
        <w:rPr>
          <w:lang w:val="en-US"/>
        </w:rPr>
        <w:t>17T17</w:t>
      </w:r>
      <w:r w:rsidR="0054000F" w:rsidRPr="00D51BC9">
        <w:rPr>
          <w:lang w:val="en-US"/>
        </w:rPr>
        <w:t>:00:00.00</w:t>
      </w:r>
      <w:r w:rsidR="0054000F">
        <w:rPr>
          <w:lang w:val="en-US"/>
        </w:rPr>
        <w:t>Z</w:t>
      </w:r>
      <w:r w:rsidRPr="00A95748">
        <w:rPr>
          <w:lang w:val="en-US"/>
        </w:rPr>
        <w:t>&lt;/ENDDATE&gt;</w:t>
      </w:r>
    </w:p>
    <w:p w14:paraId="552278E9" w14:textId="0AE791F9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&lt;DELETE&gt;&lt;/DELETE&gt;</w:t>
      </w:r>
    </w:p>
    <w:p w14:paraId="26855598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   &lt;ZZ_GUID&gt;</w:t>
      </w:r>
      <w:r w:rsidRPr="00B15F09">
        <w:rPr>
          <w:lang w:val="en-US"/>
        </w:rPr>
        <w:t>3856</w:t>
      </w:r>
      <w:r w:rsidRPr="00A95748">
        <w:rPr>
          <w:lang w:val="en-US"/>
        </w:rPr>
        <w:t>&lt;/ZZ_GUID&gt;</w:t>
      </w:r>
    </w:p>
    <w:p w14:paraId="64315E9D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   &lt;/item&gt;</w:t>
      </w:r>
    </w:p>
    <w:p w14:paraId="5507A84B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   &lt;/IT_TRANSPREQ&gt;</w:t>
      </w:r>
    </w:p>
    <w:p w14:paraId="21D0175F" w14:textId="77777777" w:rsidR="00B15F09" w:rsidRPr="00A95748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   &lt;/urn:ZPM_SOUR_TRANSPREQ&gt;</w:t>
      </w:r>
    </w:p>
    <w:p w14:paraId="471D4DFC" w14:textId="77777777" w:rsidR="00B15F09" w:rsidRPr="000D18D9" w:rsidRDefault="00B15F09" w:rsidP="00D316FB">
      <w:pPr>
        <w:pStyle w:val="td0"/>
        <w:shd w:val="clear" w:color="auto" w:fill="00B050"/>
        <w:tabs>
          <w:tab w:val="left" w:pos="0"/>
        </w:tabs>
        <w:rPr>
          <w:lang w:val="en-US"/>
        </w:rPr>
      </w:pPr>
      <w:r w:rsidRPr="00A95748">
        <w:rPr>
          <w:lang w:val="en-US"/>
        </w:rPr>
        <w:t xml:space="preserve">   </w:t>
      </w:r>
      <w:r w:rsidRPr="000D18D9">
        <w:rPr>
          <w:lang w:val="en-US"/>
        </w:rPr>
        <w:t>&lt;/</w:t>
      </w:r>
      <w:r w:rsidRPr="006835AA">
        <w:rPr>
          <w:lang w:val="en-US"/>
        </w:rPr>
        <w:t>soapenv</w:t>
      </w:r>
      <w:r w:rsidRPr="000D18D9">
        <w:rPr>
          <w:lang w:val="en-US"/>
        </w:rPr>
        <w:t>:</w:t>
      </w:r>
      <w:r w:rsidRPr="006835AA">
        <w:rPr>
          <w:lang w:val="en-US"/>
        </w:rPr>
        <w:t>Body</w:t>
      </w:r>
      <w:r w:rsidRPr="000D18D9">
        <w:rPr>
          <w:lang w:val="en-US"/>
        </w:rPr>
        <w:t>&gt;</w:t>
      </w:r>
    </w:p>
    <w:p w14:paraId="4A459869" w14:textId="77777777" w:rsidR="00B15F09" w:rsidRPr="00DB336F" w:rsidRDefault="00B15F09" w:rsidP="00D316FB">
      <w:pPr>
        <w:pStyle w:val="td0"/>
        <w:shd w:val="clear" w:color="auto" w:fill="00B050"/>
        <w:tabs>
          <w:tab w:val="left" w:pos="0"/>
        </w:tabs>
      </w:pPr>
      <w:r w:rsidRPr="00DB336F">
        <w:t>&lt;/</w:t>
      </w:r>
      <w:r w:rsidRPr="00AD4294">
        <w:rPr>
          <w:lang w:val="en-US"/>
        </w:rPr>
        <w:t>soapenv</w:t>
      </w:r>
      <w:r w:rsidRPr="00DB336F">
        <w:t>:</w:t>
      </w:r>
      <w:r w:rsidRPr="00AD4294">
        <w:rPr>
          <w:lang w:val="en-US"/>
        </w:rPr>
        <w:t>Envelope</w:t>
      </w:r>
      <w:r w:rsidRPr="00DB336F">
        <w:t>&gt;</w:t>
      </w:r>
    </w:p>
    <w:p w14:paraId="5B3D1672" w14:textId="77777777" w:rsidR="00B15F09" w:rsidRPr="00DB336F" w:rsidRDefault="00B15F09" w:rsidP="00D316FB">
      <w:pPr>
        <w:pStyle w:val="td0"/>
        <w:shd w:val="clear" w:color="auto" w:fill="00B050"/>
        <w:tabs>
          <w:tab w:val="left" w:pos="0"/>
        </w:tabs>
      </w:pPr>
    </w:p>
    <w:p w14:paraId="53ABE025" w14:textId="77777777" w:rsidR="000D4851" w:rsidRPr="00DB336F" w:rsidRDefault="000D4851" w:rsidP="00720BCB">
      <w:pPr>
        <w:pStyle w:val="tdlevel13"/>
        <w:numPr>
          <w:ilvl w:val="0"/>
          <w:numId w:val="0"/>
        </w:numPr>
        <w:tabs>
          <w:tab w:val="left" w:pos="0"/>
        </w:tabs>
        <w:jc w:val="right"/>
        <w:rPr>
          <w:rFonts w:ascii="Times New Roman" w:hAnsi="Times New Roman" w:cs="Times New Roman"/>
        </w:rPr>
        <w:sectPr w:rsidR="000D4851" w:rsidRPr="00DB336F">
          <w:headerReference w:type="default" r:id="rId25"/>
          <w:footerReference w:type="default" r:id="rId26"/>
          <w:pgSz w:w="11906" w:h="16838"/>
          <w:pgMar w:top="1134" w:right="851" w:bottom="1134" w:left="1701" w:header="709" w:footer="193" w:gutter="0"/>
          <w:cols w:space="720"/>
        </w:sectPr>
      </w:pPr>
    </w:p>
    <w:p w14:paraId="0E4899F7" w14:textId="508C4967" w:rsidR="00BA2CA1" w:rsidRPr="00DB336F" w:rsidRDefault="00BA03AF" w:rsidP="00720BCB">
      <w:pPr>
        <w:pStyle w:val="tdlevel13"/>
        <w:numPr>
          <w:ilvl w:val="0"/>
          <w:numId w:val="0"/>
        </w:numPr>
        <w:tabs>
          <w:tab w:val="left" w:pos="0"/>
        </w:tabs>
        <w:jc w:val="right"/>
        <w:rPr>
          <w:rFonts w:ascii="Times New Roman" w:hAnsi="Times New Roman" w:cs="Times New Roman"/>
        </w:rPr>
      </w:pPr>
      <w:bookmarkStart w:id="34" w:name="_Toc195872256"/>
      <w:r>
        <w:rPr>
          <w:rFonts w:ascii="Times New Roman" w:hAnsi="Times New Roman" w:cs="Times New Roman"/>
        </w:rPr>
        <w:lastRenderedPageBreak/>
        <w:t>Приложение</w:t>
      </w:r>
      <w:r w:rsidRPr="00DB336F">
        <w:rPr>
          <w:rFonts w:ascii="Times New Roman" w:hAnsi="Times New Roman" w:cs="Times New Roman"/>
        </w:rPr>
        <w:t xml:space="preserve"> 2</w:t>
      </w:r>
      <w:bookmarkEnd w:id="34"/>
    </w:p>
    <w:p w14:paraId="7CF89AC7" w14:textId="67372A44" w:rsidR="004C624E" w:rsidRPr="006B50FB" w:rsidRDefault="00EB0A6F" w:rsidP="00EB0A6F">
      <w:pPr>
        <w:tabs>
          <w:tab w:val="left" w:pos="0"/>
        </w:tabs>
      </w:pPr>
      <w:r>
        <w:t>СОУР в СУПА отправляет два типа сообщений</w:t>
      </w:r>
      <w:r w:rsidR="006B50FB">
        <w:t>. Тип</w:t>
      </w:r>
      <w:r w:rsidR="00C13C1D">
        <w:t xml:space="preserve"> определяется от </w:t>
      </w:r>
      <w:r w:rsidR="00227D95">
        <w:t>содержания</w:t>
      </w:r>
      <w:r w:rsidR="00C13C1D">
        <w:t xml:space="preserve"> кортеж</w:t>
      </w:r>
      <w:r w:rsidR="00227D95">
        <w:t>а данных</w:t>
      </w:r>
      <w:r w:rsidR="00C13C1D">
        <w:t xml:space="preserve"> в </w:t>
      </w:r>
      <w:r w:rsidR="00C13C1D">
        <w:rPr>
          <w:lang w:val="en-US"/>
        </w:rPr>
        <w:t>rd</w:t>
      </w:r>
      <w:r w:rsidR="00C13C1D" w:rsidRPr="00C13C1D">
        <w:t>_</w:t>
      </w:r>
      <w:r w:rsidR="00C13C1D">
        <w:rPr>
          <w:lang w:val="en-US"/>
        </w:rPr>
        <w:t>own</w:t>
      </w:r>
      <w:r w:rsidR="00C13C1D" w:rsidRPr="00C13C1D">
        <w:t>_</w:t>
      </w:r>
      <w:r w:rsidR="00C13C1D">
        <w:rPr>
          <w:lang w:val="en-US"/>
        </w:rPr>
        <w:t>transport</w:t>
      </w:r>
      <w:r w:rsidR="00C13C1D" w:rsidRPr="00C13C1D">
        <w:t>_</w:t>
      </w:r>
      <w:r w:rsidR="00C13C1D">
        <w:rPr>
          <w:lang w:val="en-US"/>
        </w:rPr>
        <w:t>dispatch</w:t>
      </w:r>
      <w:r w:rsidR="00C13C1D" w:rsidRPr="00C13C1D">
        <w:t xml:space="preserve"> </w:t>
      </w:r>
      <w:r w:rsidR="00C13C1D">
        <w:t xml:space="preserve">или </w:t>
      </w:r>
      <w:r w:rsidR="00C13C1D">
        <w:rPr>
          <w:lang w:val="en-US"/>
        </w:rPr>
        <w:t>rd</w:t>
      </w:r>
      <w:r w:rsidR="00C13C1D" w:rsidRPr="00C13C1D">
        <w:t>_</w:t>
      </w:r>
      <w:r w:rsidR="00C13C1D">
        <w:rPr>
          <w:lang w:val="en-US"/>
        </w:rPr>
        <w:t>rented</w:t>
      </w:r>
      <w:r w:rsidR="00C13C1D" w:rsidRPr="00C13C1D">
        <w:t>_</w:t>
      </w:r>
      <w:r w:rsidR="00C13C1D">
        <w:rPr>
          <w:lang w:val="en-US"/>
        </w:rPr>
        <w:t>transport</w:t>
      </w:r>
      <w:r w:rsidR="00C13C1D" w:rsidRPr="00C13C1D">
        <w:t>_</w:t>
      </w:r>
      <w:r w:rsidR="00C13C1D">
        <w:rPr>
          <w:lang w:val="en-US"/>
        </w:rPr>
        <w:t>dispatch</w:t>
      </w:r>
    </w:p>
    <w:p w14:paraId="65581B76" w14:textId="77777777" w:rsidR="004C624E" w:rsidRPr="006B50FB" w:rsidRDefault="004C624E" w:rsidP="00EB0A6F">
      <w:pPr>
        <w:tabs>
          <w:tab w:val="left" w:pos="0"/>
        </w:tabs>
      </w:pPr>
    </w:p>
    <w:p w14:paraId="3B1E02F0" w14:textId="09B1E183" w:rsidR="005A2909" w:rsidRPr="005A2909" w:rsidRDefault="005A2909" w:rsidP="005A2909">
      <w:pPr>
        <w:pStyle w:val="a7"/>
        <w:keepNext/>
        <w:rPr>
          <w:b/>
          <w:bCs/>
          <w:i w:val="0"/>
          <w:iCs w:val="0"/>
          <w:color w:val="auto"/>
          <w:sz w:val="24"/>
          <w:szCs w:val="24"/>
        </w:rPr>
      </w:pPr>
      <w:bookmarkStart w:id="35" w:name="_Ref193449559"/>
      <w:r w:rsidRPr="005A2909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5A2909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A2909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5A2909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010D11">
        <w:rPr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5A2909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35"/>
      <w:r w:rsidRPr="005A2909">
        <w:rPr>
          <w:b/>
          <w:bCs/>
          <w:i w:val="0"/>
          <w:iCs w:val="0"/>
          <w:color w:val="auto"/>
          <w:sz w:val="24"/>
          <w:szCs w:val="24"/>
        </w:rPr>
        <w:t xml:space="preserve"> - Условия формирования сообщения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78"/>
        <w:gridCol w:w="3629"/>
        <w:gridCol w:w="4184"/>
        <w:gridCol w:w="3569"/>
      </w:tblGrid>
      <w:tr w:rsidR="00174DC5" w14:paraId="2B00EDCD" w14:textId="77777777" w:rsidTr="00174DC5">
        <w:tc>
          <w:tcPr>
            <w:tcW w:w="3178" w:type="dxa"/>
            <w:shd w:val="clear" w:color="auto" w:fill="D9D9D9" w:themeFill="background1" w:themeFillShade="D9"/>
          </w:tcPr>
          <w:p w14:paraId="20DA3954" w14:textId="3C75B286" w:rsidR="00174DC5" w:rsidRPr="006B50FB" w:rsidRDefault="005A2909" w:rsidP="004C624E">
            <w:pPr>
              <w:tabs>
                <w:tab w:val="left" w:pos="0"/>
              </w:tabs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Тип сообщения</w:t>
            </w:r>
          </w:p>
        </w:tc>
        <w:tc>
          <w:tcPr>
            <w:tcW w:w="3629" w:type="dxa"/>
            <w:shd w:val="clear" w:color="auto" w:fill="D9D9D9" w:themeFill="background1" w:themeFillShade="D9"/>
            <w:vAlign w:val="center"/>
          </w:tcPr>
          <w:p w14:paraId="03B0B395" w14:textId="4B6DF66C" w:rsidR="00174DC5" w:rsidRPr="004C624E" w:rsidRDefault="005A2909" w:rsidP="004C624E">
            <w:pPr>
              <w:tabs>
                <w:tab w:val="left" w:pos="0"/>
              </w:tabs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Вид транспорта</w:t>
            </w:r>
          </w:p>
        </w:tc>
        <w:tc>
          <w:tcPr>
            <w:tcW w:w="4184" w:type="dxa"/>
            <w:shd w:val="clear" w:color="auto" w:fill="D9D9D9" w:themeFill="background1" w:themeFillShade="D9"/>
            <w:vAlign w:val="center"/>
          </w:tcPr>
          <w:p w14:paraId="2CE600BF" w14:textId="54D3B49B" w:rsidR="00174DC5" w:rsidRPr="004C624E" w:rsidRDefault="00174DC5" w:rsidP="004C624E">
            <w:pPr>
              <w:tabs>
                <w:tab w:val="left" w:pos="0"/>
              </w:tabs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Условия для формирования</w:t>
            </w:r>
          </w:p>
        </w:tc>
        <w:tc>
          <w:tcPr>
            <w:tcW w:w="3569" w:type="dxa"/>
            <w:shd w:val="clear" w:color="auto" w:fill="D9D9D9" w:themeFill="background1" w:themeFillShade="D9"/>
            <w:vAlign w:val="center"/>
          </w:tcPr>
          <w:p w14:paraId="0EB759E9" w14:textId="0FD761E8" w:rsidR="00174DC5" w:rsidRPr="004C624E" w:rsidRDefault="00174DC5" w:rsidP="004C624E">
            <w:pPr>
              <w:tabs>
                <w:tab w:val="left" w:pos="0"/>
              </w:tabs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Описание состава сообщения</w:t>
            </w:r>
          </w:p>
        </w:tc>
      </w:tr>
      <w:tr w:rsidR="00426BE6" w14:paraId="22B088CF" w14:textId="77777777" w:rsidTr="006915E6">
        <w:trPr>
          <w:trHeight w:val="673"/>
        </w:trPr>
        <w:tc>
          <w:tcPr>
            <w:tcW w:w="3178" w:type="dxa"/>
            <w:vMerge w:val="restart"/>
            <w:vAlign w:val="center"/>
          </w:tcPr>
          <w:p w14:paraId="22BB26EA" w14:textId="74EC8A6A" w:rsidR="00426BE6" w:rsidRPr="00174DC5" w:rsidRDefault="00426BE6" w:rsidP="00426BE6">
            <w:pPr>
              <w:tabs>
                <w:tab w:val="left" w:pos="0"/>
              </w:tabs>
              <w:rPr>
                <w:lang w:val="ru-RU"/>
              </w:rPr>
            </w:pPr>
            <w:r w:rsidRPr="004C624E">
              <w:rPr>
                <w:lang w:val="ru-RU"/>
              </w:rPr>
              <w:t>Атрибуты для создания и согласования заявки на ТС</w:t>
            </w:r>
          </w:p>
        </w:tc>
        <w:tc>
          <w:tcPr>
            <w:tcW w:w="3629" w:type="dxa"/>
            <w:vAlign w:val="center"/>
          </w:tcPr>
          <w:p w14:paraId="5DAFA71D" w14:textId="36DBBE08" w:rsidR="00426BE6" w:rsidRPr="004C624E" w:rsidRDefault="00426BE6" w:rsidP="00426BE6">
            <w:pPr>
              <w:tabs>
                <w:tab w:val="left" w:pos="0"/>
              </w:tabs>
              <w:rPr>
                <w:lang w:val="ru-RU"/>
              </w:rPr>
            </w:pPr>
            <w:r>
              <w:rPr>
                <w:lang w:val="ru-RU"/>
              </w:rPr>
              <w:t>Собственный транспорт</w:t>
            </w:r>
          </w:p>
        </w:tc>
        <w:tc>
          <w:tcPr>
            <w:tcW w:w="4184" w:type="dxa"/>
            <w:vAlign w:val="center"/>
          </w:tcPr>
          <w:p w14:paraId="4163A3CC" w14:textId="77777777" w:rsidR="00426BE6" w:rsidRDefault="00426BE6" w:rsidP="006915E6">
            <w:pPr>
              <w:tabs>
                <w:tab w:val="left" w:pos="0"/>
              </w:tabs>
            </w:pPr>
            <w:r>
              <w:t>order_for_rd_own_transport_id != null</w:t>
            </w:r>
          </w:p>
          <w:p w14:paraId="36AAF4FA" w14:textId="4F8DB8B1" w:rsidR="00426BE6" w:rsidRPr="00A00E55" w:rsidRDefault="00426BE6" w:rsidP="006915E6">
            <w:pPr>
              <w:tabs>
                <w:tab w:val="left" w:pos="0"/>
              </w:tabs>
            </w:pPr>
            <w:r>
              <w:t>delete_for_rd_own_transport_key = null</w:t>
            </w:r>
          </w:p>
        </w:tc>
        <w:tc>
          <w:tcPr>
            <w:tcW w:w="3569" w:type="dxa"/>
            <w:vMerge w:val="restart"/>
            <w:vAlign w:val="center"/>
          </w:tcPr>
          <w:p w14:paraId="5784F4CF" w14:textId="28C9A7A3" w:rsidR="00426BE6" w:rsidRPr="004C624E" w:rsidRDefault="00426BE6" w:rsidP="00426BE6">
            <w:pPr>
              <w:tabs>
                <w:tab w:val="left" w:pos="0"/>
              </w:tabs>
              <w:jc w:val="center"/>
              <w:rPr>
                <w:lang w:val="ru-RU"/>
              </w:rPr>
            </w:pPr>
            <w:r>
              <w:fldChar w:fldCharType="begin"/>
            </w:r>
            <w:r>
              <w:instrText xml:space="preserve"> REF _Ref193444227 \h  \* MERGEFORMAT </w:instrText>
            </w:r>
            <w:r>
              <w:fldChar w:fldCharType="separate"/>
            </w:r>
            <w:r w:rsidR="005D0A60" w:rsidRPr="005D0A60">
              <w:rPr>
                <w:b/>
                <w:bCs/>
                <w:i/>
                <w:iCs/>
                <w:sz w:val="24"/>
                <w:szCs w:val="28"/>
              </w:rPr>
              <w:t>Таблица</w:t>
            </w:r>
            <w:r w:rsidR="005D0A60" w:rsidRPr="005D0A60">
              <w:rPr>
                <w:sz w:val="24"/>
                <w:szCs w:val="28"/>
              </w:rPr>
              <w:t xml:space="preserve"> </w:t>
            </w:r>
            <w:r w:rsidR="005D0A60">
              <w:rPr>
                <w:noProof/>
              </w:rPr>
              <w:t>6</w:t>
            </w:r>
            <w:r>
              <w:fldChar w:fldCharType="end"/>
            </w:r>
          </w:p>
        </w:tc>
      </w:tr>
      <w:tr w:rsidR="00426BE6" w:rsidRPr="00F75D8B" w14:paraId="4BC91746" w14:textId="77777777" w:rsidTr="006915E6">
        <w:trPr>
          <w:trHeight w:val="697"/>
        </w:trPr>
        <w:tc>
          <w:tcPr>
            <w:tcW w:w="3178" w:type="dxa"/>
            <w:vMerge/>
          </w:tcPr>
          <w:p w14:paraId="5D53E7EC" w14:textId="77777777" w:rsidR="00426BE6" w:rsidRDefault="00426BE6" w:rsidP="00426BE6">
            <w:pPr>
              <w:tabs>
                <w:tab w:val="left" w:pos="0"/>
              </w:tabs>
            </w:pPr>
          </w:p>
        </w:tc>
        <w:tc>
          <w:tcPr>
            <w:tcW w:w="3629" w:type="dxa"/>
            <w:vAlign w:val="center"/>
          </w:tcPr>
          <w:p w14:paraId="697D3E58" w14:textId="0F24E67F" w:rsidR="00426BE6" w:rsidRPr="004C624E" w:rsidRDefault="00426BE6" w:rsidP="00695E18">
            <w:pPr>
              <w:tabs>
                <w:tab w:val="left" w:pos="0"/>
              </w:tabs>
              <w:rPr>
                <w:lang w:val="ru-RU"/>
              </w:rPr>
            </w:pPr>
            <w:r>
              <w:rPr>
                <w:lang w:val="ru-RU"/>
              </w:rPr>
              <w:t>Арендный транспорт</w:t>
            </w:r>
          </w:p>
        </w:tc>
        <w:tc>
          <w:tcPr>
            <w:tcW w:w="4184" w:type="dxa"/>
            <w:vAlign w:val="center"/>
          </w:tcPr>
          <w:p w14:paraId="066356D7" w14:textId="25F54280" w:rsidR="00426BE6" w:rsidRDefault="00426BE6" w:rsidP="006915E6">
            <w:pPr>
              <w:tabs>
                <w:tab w:val="left" w:pos="0"/>
              </w:tabs>
            </w:pPr>
            <w:r>
              <w:t>order_for_r</w:t>
            </w:r>
            <w:r w:rsidR="005E0488">
              <w:t>ented</w:t>
            </w:r>
            <w:r>
              <w:t xml:space="preserve">_transport_id </w:t>
            </w:r>
            <w:r w:rsidR="006915E6" w:rsidRPr="006915E6">
              <w:t>!</w:t>
            </w:r>
            <w:r>
              <w:t>= null</w:t>
            </w:r>
          </w:p>
          <w:p w14:paraId="04CDAB4F" w14:textId="6195CE42" w:rsidR="00426BE6" w:rsidRPr="00933300" w:rsidRDefault="00426BE6" w:rsidP="006915E6">
            <w:pPr>
              <w:tabs>
                <w:tab w:val="left" w:pos="0"/>
              </w:tabs>
            </w:pPr>
            <w:r>
              <w:t>delete_for_r</w:t>
            </w:r>
            <w:r w:rsidR="006915E6">
              <w:t>ente</w:t>
            </w:r>
            <w:r>
              <w:t>d_transport_key = null</w:t>
            </w:r>
          </w:p>
        </w:tc>
        <w:tc>
          <w:tcPr>
            <w:tcW w:w="3569" w:type="dxa"/>
            <w:vMerge/>
            <w:vAlign w:val="center"/>
          </w:tcPr>
          <w:p w14:paraId="6131BA68" w14:textId="144A4187" w:rsidR="00426BE6" w:rsidRPr="006915E6" w:rsidRDefault="00426BE6" w:rsidP="00426BE6">
            <w:pPr>
              <w:tabs>
                <w:tab w:val="left" w:pos="0"/>
              </w:tabs>
              <w:jc w:val="center"/>
            </w:pPr>
          </w:p>
        </w:tc>
      </w:tr>
      <w:tr w:rsidR="00695E18" w:rsidRPr="00933300" w14:paraId="3A0637ED" w14:textId="77777777" w:rsidTr="006915E6">
        <w:trPr>
          <w:trHeight w:val="707"/>
        </w:trPr>
        <w:tc>
          <w:tcPr>
            <w:tcW w:w="3178" w:type="dxa"/>
            <w:vMerge w:val="restart"/>
            <w:vAlign w:val="center"/>
          </w:tcPr>
          <w:p w14:paraId="7BDC68B6" w14:textId="77777777" w:rsidR="00695E18" w:rsidRDefault="00695E18" w:rsidP="00426BE6">
            <w:pPr>
              <w:tabs>
                <w:tab w:val="left" w:pos="0"/>
              </w:tabs>
            </w:pPr>
            <w:r>
              <w:t>Отказ от требуемого ТС</w:t>
            </w:r>
          </w:p>
          <w:p w14:paraId="0F8B0B5F" w14:textId="5D0662F6" w:rsidR="00695E18" w:rsidRPr="00933300" w:rsidRDefault="00695E18" w:rsidP="00426BE6">
            <w:pPr>
              <w:tabs>
                <w:tab w:val="left" w:pos="0"/>
              </w:tabs>
              <w:rPr>
                <w:lang w:val="ru-RU"/>
              </w:rPr>
            </w:pPr>
          </w:p>
        </w:tc>
        <w:tc>
          <w:tcPr>
            <w:tcW w:w="3629" w:type="dxa"/>
            <w:vAlign w:val="center"/>
          </w:tcPr>
          <w:p w14:paraId="64400431" w14:textId="352EDC03" w:rsidR="00695E18" w:rsidRPr="00933300" w:rsidRDefault="00695E18" w:rsidP="00426BE6">
            <w:pPr>
              <w:tabs>
                <w:tab w:val="left" w:pos="0"/>
              </w:tabs>
              <w:rPr>
                <w:lang w:val="ru-RU"/>
              </w:rPr>
            </w:pPr>
            <w:r>
              <w:rPr>
                <w:lang w:val="ru-RU"/>
              </w:rPr>
              <w:t>Собственный транспорт</w:t>
            </w:r>
          </w:p>
        </w:tc>
        <w:tc>
          <w:tcPr>
            <w:tcW w:w="4184" w:type="dxa"/>
            <w:vAlign w:val="center"/>
          </w:tcPr>
          <w:p w14:paraId="2AD89F09" w14:textId="5CB7DE7B" w:rsidR="00695E18" w:rsidRDefault="00695E18" w:rsidP="006915E6">
            <w:pPr>
              <w:tabs>
                <w:tab w:val="left" w:pos="0"/>
              </w:tabs>
            </w:pPr>
            <w:r>
              <w:t>order_for_rd_own_transport_id = null</w:t>
            </w:r>
          </w:p>
          <w:p w14:paraId="06EDACFD" w14:textId="2EE427EE" w:rsidR="00695E18" w:rsidRPr="00933300" w:rsidRDefault="00695E18" w:rsidP="006915E6">
            <w:pPr>
              <w:tabs>
                <w:tab w:val="left" w:pos="0"/>
              </w:tabs>
            </w:pPr>
            <w:r>
              <w:t>delete_for_rd_own_transport_</w:t>
            </w:r>
            <w:r w:rsidR="003E01DE">
              <w:t>key</w:t>
            </w:r>
            <w:r>
              <w:t xml:space="preserve"> != null</w:t>
            </w:r>
          </w:p>
        </w:tc>
        <w:tc>
          <w:tcPr>
            <w:tcW w:w="3569" w:type="dxa"/>
            <w:vMerge w:val="restart"/>
            <w:vAlign w:val="center"/>
          </w:tcPr>
          <w:p w14:paraId="67120993" w14:textId="5E1303F8" w:rsidR="00695E18" w:rsidRPr="00933300" w:rsidRDefault="00695E18" w:rsidP="00695E18">
            <w:pPr>
              <w:tabs>
                <w:tab w:val="left" w:pos="0"/>
              </w:tabs>
              <w:jc w:val="center"/>
            </w:pPr>
            <w:r>
              <w:fldChar w:fldCharType="begin"/>
            </w:r>
            <w:r>
              <w:instrText xml:space="preserve"> REF _Ref193443870 \h  \* MERGEFORMAT </w:instrText>
            </w:r>
            <w:r>
              <w:fldChar w:fldCharType="separate"/>
            </w:r>
            <w:r w:rsidR="005D0A60" w:rsidRPr="005D0A60">
              <w:rPr>
                <w:b/>
                <w:bCs/>
                <w:i/>
                <w:iCs/>
                <w:sz w:val="24"/>
              </w:rPr>
              <w:t xml:space="preserve">Таблица </w:t>
            </w:r>
            <w:r w:rsidR="005D0A60">
              <w:rPr>
                <w:b/>
                <w:bCs/>
                <w:i/>
                <w:iCs/>
                <w:noProof/>
                <w:sz w:val="24"/>
              </w:rPr>
              <w:t>7</w:t>
            </w:r>
            <w:r>
              <w:fldChar w:fldCharType="end"/>
            </w:r>
          </w:p>
        </w:tc>
      </w:tr>
      <w:tr w:rsidR="00695E18" w:rsidRPr="00F75D8B" w14:paraId="599E5125" w14:textId="77777777" w:rsidTr="006915E6">
        <w:trPr>
          <w:trHeight w:val="703"/>
        </w:trPr>
        <w:tc>
          <w:tcPr>
            <w:tcW w:w="3178" w:type="dxa"/>
            <w:vMerge/>
          </w:tcPr>
          <w:p w14:paraId="138C9253" w14:textId="77777777" w:rsidR="00695E18" w:rsidRPr="00933300" w:rsidRDefault="00695E18" w:rsidP="00426BE6">
            <w:pPr>
              <w:tabs>
                <w:tab w:val="left" w:pos="0"/>
              </w:tabs>
            </w:pPr>
          </w:p>
        </w:tc>
        <w:tc>
          <w:tcPr>
            <w:tcW w:w="3629" w:type="dxa"/>
            <w:vAlign w:val="center"/>
          </w:tcPr>
          <w:p w14:paraId="12D648C1" w14:textId="15AB48F1" w:rsidR="00695E18" w:rsidRDefault="00695E18" w:rsidP="00426BE6">
            <w:pPr>
              <w:tabs>
                <w:tab w:val="left" w:pos="0"/>
              </w:tabs>
            </w:pPr>
            <w:r>
              <w:rPr>
                <w:lang w:val="ru-RU"/>
              </w:rPr>
              <w:t>Арендный транспорт</w:t>
            </w:r>
          </w:p>
        </w:tc>
        <w:tc>
          <w:tcPr>
            <w:tcW w:w="4184" w:type="dxa"/>
            <w:vAlign w:val="center"/>
          </w:tcPr>
          <w:p w14:paraId="38BCF5F6" w14:textId="0B555ABE" w:rsidR="00695E18" w:rsidRDefault="00695E18" w:rsidP="006915E6">
            <w:pPr>
              <w:tabs>
                <w:tab w:val="left" w:pos="0"/>
              </w:tabs>
            </w:pPr>
            <w:r>
              <w:t>order_for_r</w:t>
            </w:r>
            <w:r w:rsidR="003E01DE">
              <w:t>ente</w:t>
            </w:r>
            <w:r>
              <w:t>d_transport_id = null</w:t>
            </w:r>
          </w:p>
          <w:p w14:paraId="41B1DC58" w14:textId="369B468D" w:rsidR="00695E18" w:rsidRPr="004C624E" w:rsidRDefault="00695E18" w:rsidP="006915E6">
            <w:pPr>
              <w:tabs>
                <w:tab w:val="left" w:pos="0"/>
              </w:tabs>
            </w:pPr>
            <w:r>
              <w:t>delete_for_r</w:t>
            </w:r>
            <w:r w:rsidR="003E01DE">
              <w:t>ented</w:t>
            </w:r>
            <w:r>
              <w:t>_transport_</w:t>
            </w:r>
            <w:r w:rsidR="003E01DE">
              <w:t>key</w:t>
            </w:r>
            <w:r>
              <w:t xml:space="preserve"> != null</w:t>
            </w:r>
          </w:p>
        </w:tc>
        <w:tc>
          <w:tcPr>
            <w:tcW w:w="3569" w:type="dxa"/>
            <w:vMerge/>
            <w:vAlign w:val="center"/>
          </w:tcPr>
          <w:p w14:paraId="5F5EF9B4" w14:textId="37503910" w:rsidR="00695E18" w:rsidRDefault="00695E18" w:rsidP="00426BE6">
            <w:pPr>
              <w:tabs>
                <w:tab w:val="left" w:pos="0"/>
              </w:tabs>
              <w:jc w:val="center"/>
            </w:pPr>
          </w:p>
        </w:tc>
      </w:tr>
    </w:tbl>
    <w:p w14:paraId="35B18B49" w14:textId="00227DB3" w:rsidR="00EB0A6F" w:rsidRPr="00933300" w:rsidRDefault="00EB0A6F" w:rsidP="00EB0A6F">
      <w:pPr>
        <w:tabs>
          <w:tab w:val="left" w:pos="0"/>
        </w:tabs>
        <w:rPr>
          <w:lang w:val="en-US"/>
        </w:rPr>
      </w:pPr>
    </w:p>
    <w:p w14:paraId="6B2B2518" w14:textId="61BD4E0A" w:rsidR="00605A73" w:rsidRDefault="00605A73" w:rsidP="00605A73">
      <w:pPr>
        <w:tabs>
          <w:tab w:val="left" w:pos="0"/>
        </w:tabs>
      </w:pPr>
      <w:commentRangeStart w:id="36"/>
      <w:commentRangeStart w:id="37"/>
      <w:r>
        <w:t>ДЗО передается в заголовке сообщения (</w:t>
      </w:r>
      <w:r>
        <w:rPr>
          <w:lang w:val="en-US"/>
        </w:rPr>
        <w:t>header</w:t>
      </w:r>
      <w:r w:rsidRPr="006F0535">
        <w:t>_</w:t>
      </w:r>
      <w:r>
        <w:rPr>
          <w:lang w:val="en-US"/>
        </w:rPr>
        <w:t>sourcePlatform</w:t>
      </w:r>
      <w:r>
        <w:t>)</w:t>
      </w:r>
      <w:r w:rsidRPr="00697A5F">
        <w:t xml:space="preserve"> </w:t>
      </w:r>
      <w:r>
        <w:t>и формируется по следующим правилам</w:t>
      </w:r>
      <w:commentRangeEnd w:id="36"/>
      <w:r w:rsidR="00775D57">
        <w:rPr>
          <w:rStyle w:val="a4"/>
        </w:rPr>
        <w:commentReference w:id="36"/>
      </w:r>
      <w:commentRangeEnd w:id="37"/>
      <w:r w:rsidR="005C3274">
        <w:rPr>
          <w:rStyle w:val="a4"/>
        </w:rPr>
        <w:commentReference w:id="37"/>
      </w:r>
      <w:r>
        <w:t>:</w:t>
      </w:r>
    </w:p>
    <w:p w14:paraId="713AFF21" w14:textId="77777777" w:rsidR="00605A73" w:rsidRDefault="00605A73" w:rsidP="00605A73">
      <w:pPr>
        <w:tabs>
          <w:tab w:val="left" w:pos="567"/>
        </w:tabs>
      </w:pPr>
      <w:r>
        <w:t>Для заявки на собственное ТС:</w:t>
      </w:r>
    </w:p>
    <w:p w14:paraId="7F5A871A" w14:textId="011BA1CC" w:rsidR="00605A73" w:rsidRDefault="00605A73" w:rsidP="00605A73">
      <w:pPr>
        <w:pStyle w:val="tdtext"/>
        <w:tabs>
          <w:tab w:val="clear" w:pos="0"/>
          <w:tab w:val="left" w:pos="567"/>
        </w:tabs>
        <w:jc w:val="left"/>
        <w:rPr>
          <w:lang w:val="en-US"/>
        </w:rPr>
      </w:pPr>
      <w:r>
        <w:rPr>
          <w:lang w:val="en-US"/>
        </w:rPr>
        <w:t xml:space="preserve">SELECT t.source_platform FROM </w:t>
      </w:r>
      <w:r w:rsidR="005A36ED">
        <w:rPr>
          <w:lang w:val="en-US"/>
        </w:rPr>
        <w:t>rd_own_</w:t>
      </w:r>
      <w:r>
        <w:rPr>
          <w:lang w:val="en-US"/>
        </w:rPr>
        <w:t xml:space="preserve">transport </w:t>
      </w:r>
      <w:r w:rsidR="005A36ED">
        <w:rPr>
          <w:lang w:val="en-US"/>
        </w:rPr>
        <w:t>ro</w:t>
      </w:r>
      <w:r>
        <w:rPr>
          <w:lang w:val="en-US"/>
        </w:rPr>
        <w:t>t</w:t>
      </w:r>
    </w:p>
    <w:p w14:paraId="4EFDE2DC" w14:textId="3E17BD9A" w:rsidR="00605A73" w:rsidRDefault="00605A73" w:rsidP="00605A73">
      <w:pPr>
        <w:pStyle w:val="tdtext"/>
        <w:tabs>
          <w:tab w:val="clear" w:pos="0"/>
          <w:tab w:val="left" w:pos="567"/>
        </w:tabs>
        <w:jc w:val="left"/>
        <w:rPr>
          <w:lang w:val="en-US"/>
        </w:rPr>
      </w:pPr>
      <w:r>
        <w:rPr>
          <w:lang w:val="en-US"/>
        </w:rPr>
        <w:t xml:space="preserve">JOIN transport t ON </w:t>
      </w:r>
      <w:r w:rsidR="005A36ED">
        <w:rPr>
          <w:lang w:val="en-US"/>
        </w:rPr>
        <w:t>ro</w:t>
      </w:r>
      <w:r>
        <w:rPr>
          <w:lang w:val="en-US"/>
        </w:rPr>
        <w:t>t.transport_id = t.id</w:t>
      </w:r>
    </w:p>
    <w:p w14:paraId="7CF4F9D8" w14:textId="23E29E99" w:rsidR="00605A73" w:rsidRDefault="00605A73" w:rsidP="00605A73">
      <w:pPr>
        <w:tabs>
          <w:tab w:val="left" w:pos="567"/>
        </w:tabs>
        <w:rPr>
          <w:lang w:val="en-US"/>
        </w:rPr>
      </w:pPr>
      <w:r>
        <w:rPr>
          <w:lang w:val="en-US"/>
        </w:rPr>
        <w:t xml:space="preserve">WHERE </w:t>
      </w:r>
      <w:r w:rsidR="005A36ED">
        <w:rPr>
          <w:lang w:val="en-US"/>
        </w:rPr>
        <w:t>ro</w:t>
      </w:r>
      <w:r>
        <w:rPr>
          <w:lang w:val="en-US"/>
        </w:rPr>
        <w:t xml:space="preserve">t.id = </w:t>
      </w:r>
      <w:r w:rsidR="00C571C3">
        <w:rPr>
          <w:lang w:val="en-US"/>
        </w:rPr>
        <w:t>rd_own_</w:t>
      </w:r>
      <w:r>
        <w:rPr>
          <w:lang w:val="en-US"/>
        </w:rPr>
        <w:t>transport_dispatch.</w:t>
      </w:r>
      <w:r w:rsidR="005A36ED">
        <w:rPr>
          <w:lang w:val="en-US"/>
        </w:rPr>
        <w:t>order_for_rd_own_</w:t>
      </w:r>
      <w:r>
        <w:rPr>
          <w:lang w:val="en-US"/>
        </w:rPr>
        <w:t>transoport_id</w:t>
      </w:r>
    </w:p>
    <w:p w14:paraId="5D21D132" w14:textId="77777777" w:rsidR="00605A73" w:rsidRDefault="00605A73" w:rsidP="00605A73">
      <w:pPr>
        <w:tabs>
          <w:tab w:val="left" w:pos="0"/>
        </w:tabs>
        <w:rPr>
          <w:lang w:val="en-US"/>
        </w:rPr>
      </w:pPr>
    </w:p>
    <w:p w14:paraId="75636392" w14:textId="77777777" w:rsidR="00605A73" w:rsidRDefault="00605A73" w:rsidP="00605A73">
      <w:pPr>
        <w:tabs>
          <w:tab w:val="left" w:pos="0"/>
        </w:tabs>
      </w:pPr>
      <w:r>
        <w:t>Для заявки на арендное ТС:</w:t>
      </w:r>
    </w:p>
    <w:p w14:paraId="00EFD446" w14:textId="3B8630F9" w:rsidR="00605A73" w:rsidRDefault="00605A73" w:rsidP="00605A73">
      <w:pPr>
        <w:pStyle w:val="tdtext"/>
        <w:jc w:val="left"/>
        <w:rPr>
          <w:lang w:val="en-US"/>
        </w:rPr>
      </w:pPr>
      <w:r>
        <w:rPr>
          <w:lang w:val="en-US"/>
        </w:rPr>
        <w:t xml:space="preserve">SELECT ot.source_platform FROM </w:t>
      </w:r>
      <w:r w:rsidR="00C571C3">
        <w:rPr>
          <w:lang w:val="en-US"/>
        </w:rPr>
        <w:t>rd_</w:t>
      </w:r>
      <w:r>
        <w:rPr>
          <w:lang w:val="en-US"/>
        </w:rPr>
        <w:t>rented_transport rt</w:t>
      </w:r>
      <w:r w:rsidR="00C571C3">
        <w:rPr>
          <w:lang w:val="en-US"/>
        </w:rPr>
        <w:t>t</w:t>
      </w:r>
    </w:p>
    <w:p w14:paraId="0BAF3B34" w14:textId="167C7BF7" w:rsidR="00605A73" w:rsidRDefault="00605A73" w:rsidP="00605A73">
      <w:pPr>
        <w:pStyle w:val="tdtext"/>
        <w:jc w:val="left"/>
        <w:rPr>
          <w:lang w:val="en-US"/>
        </w:rPr>
      </w:pPr>
      <w:r>
        <w:rPr>
          <w:lang w:val="en-US"/>
        </w:rPr>
        <w:t>JOIN object_types ot ON rt</w:t>
      </w:r>
      <w:r w:rsidR="00C571C3">
        <w:rPr>
          <w:lang w:val="en-US"/>
        </w:rPr>
        <w:t>t</w:t>
      </w:r>
      <w:r>
        <w:rPr>
          <w:lang w:val="en-US"/>
        </w:rPr>
        <w:t>.object_type_id = ot.id</w:t>
      </w:r>
    </w:p>
    <w:p w14:paraId="5C7EEF17" w14:textId="5BBADC73" w:rsidR="00605A73" w:rsidRDefault="00605A73" w:rsidP="00605A73">
      <w:pPr>
        <w:tabs>
          <w:tab w:val="left" w:pos="0"/>
        </w:tabs>
        <w:rPr>
          <w:lang w:val="en-US"/>
        </w:rPr>
      </w:pPr>
      <w:r>
        <w:rPr>
          <w:lang w:val="en-US"/>
        </w:rPr>
        <w:t>WHERE rt</w:t>
      </w:r>
      <w:r w:rsidR="00C571C3">
        <w:rPr>
          <w:lang w:val="en-US"/>
        </w:rPr>
        <w:t>t</w:t>
      </w:r>
      <w:r>
        <w:rPr>
          <w:lang w:val="en-US"/>
        </w:rPr>
        <w:t xml:space="preserve">.id = </w:t>
      </w:r>
      <w:r w:rsidR="00C571C3">
        <w:rPr>
          <w:lang w:val="en-US"/>
        </w:rPr>
        <w:t>rd_</w:t>
      </w:r>
      <w:r>
        <w:rPr>
          <w:lang w:val="en-US"/>
        </w:rPr>
        <w:t>rented_transport_dispatch.</w:t>
      </w:r>
      <w:r w:rsidR="00C571C3">
        <w:rPr>
          <w:lang w:val="en-US"/>
        </w:rPr>
        <w:t>rd_</w:t>
      </w:r>
      <w:r>
        <w:rPr>
          <w:lang w:val="en-US"/>
        </w:rPr>
        <w:t>rented_transoport_id</w:t>
      </w:r>
    </w:p>
    <w:p w14:paraId="12475FEA" w14:textId="06D26725" w:rsidR="00BA2CA1" w:rsidRPr="003D1901" w:rsidRDefault="00BA03AF" w:rsidP="00BA2979">
      <w:pPr>
        <w:pStyle w:val="tdname0"/>
      </w:pPr>
      <w:bookmarkStart w:id="38" w:name="_Ref193444227"/>
      <w:r>
        <w:lastRenderedPageBreak/>
        <w:t xml:space="preserve">Таблица </w:t>
      </w:r>
      <w:fldSimple w:instr=" SEQ Таблица \* ARABIC ">
        <w:r w:rsidR="00010D11">
          <w:rPr>
            <w:noProof/>
          </w:rPr>
          <w:t>6</w:t>
        </w:r>
      </w:fldSimple>
      <w:bookmarkEnd w:id="38"/>
      <w:r>
        <w:t xml:space="preserve"> - Атрибутивный состав</w:t>
      </w:r>
      <w:r w:rsidR="00605A73" w:rsidRPr="00605A73">
        <w:t xml:space="preserve"> </w:t>
      </w:r>
      <w:r w:rsidR="00605A73">
        <w:t>для сообщения на согласование предварительной заявки на ТС</w:t>
      </w:r>
      <w:r w:rsidR="003D1901" w:rsidRPr="003D1901">
        <w:t xml:space="preserve"> (</w:t>
      </w:r>
      <w:r w:rsidR="003D1901">
        <w:t>Центр</w:t>
      </w:r>
      <w:r w:rsidR="003D1901" w:rsidRPr="003D1901">
        <w:t>)</w:t>
      </w:r>
    </w:p>
    <w:tbl>
      <w:tblPr>
        <w:tblW w:w="15168" w:type="dxa"/>
        <w:tblInd w:w="-29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1842"/>
        <w:gridCol w:w="2127"/>
        <w:gridCol w:w="1418"/>
        <w:gridCol w:w="1418"/>
        <w:gridCol w:w="1418"/>
        <w:gridCol w:w="2410"/>
        <w:gridCol w:w="3825"/>
      </w:tblGrid>
      <w:tr w:rsidR="0092421B" w:rsidRPr="00CF0D14" w14:paraId="7A8FACD5" w14:textId="5C9E8771" w:rsidTr="003402B4">
        <w:trPr>
          <w:trHeight w:val="320"/>
          <w:tblHeader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1977BA" w14:textId="025A51BF" w:rsidR="0092421B" w:rsidRDefault="0092421B" w:rsidP="00DB3395">
            <w:pPr>
              <w:tabs>
                <w:tab w:val="left" w:pos="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№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0" w:type="dxa"/>
              <w:right w:w="100" w:type="dxa"/>
            </w:tcMar>
            <w:vAlign w:val="center"/>
          </w:tcPr>
          <w:p w14:paraId="57375CE9" w14:textId="39DF785E" w:rsidR="0092421B" w:rsidRDefault="0092421B" w:rsidP="00DB3395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  <w:color w:val="000000"/>
              </w:rPr>
              <w:t>Поле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2D2606" w14:textId="73B42EB1" w:rsidR="0092421B" w:rsidRDefault="0092421B" w:rsidP="00DB3395">
            <w:pPr>
              <w:tabs>
                <w:tab w:val="left" w:pos="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БД СОУР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CE289D" w14:textId="34905DD6" w:rsidR="0092421B" w:rsidRDefault="0092421B" w:rsidP="00DB3395">
            <w:pPr>
              <w:tabs>
                <w:tab w:val="left" w:pos="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Тип в БД СОУР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1F0C37" w14:textId="4F21DEAC" w:rsidR="0092421B" w:rsidRDefault="0092421B" w:rsidP="00DB3395">
            <w:pPr>
              <w:tabs>
                <w:tab w:val="left" w:pos="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Тег сообщения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0" w:type="dxa"/>
              <w:right w:w="100" w:type="dxa"/>
            </w:tcMar>
            <w:vAlign w:val="center"/>
          </w:tcPr>
          <w:p w14:paraId="01F44CBC" w14:textId="5BDA3639" w:rsidR="0092421B" w:rsidRDefault="0092421B" w:rsidP="00DB3395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  <w:color w:val="000000"/>
              </w:rPr>
              <w:t>Тип в сообщении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0" w:type="dxa"/>
              <w:right w:w="100" w:type="dxa"/>
            </w:tcMar>
            <w:vAlign w:val="center"/>
          </w:tcPr>
          <w:p w14:paraId="47694178" w14:textId="7BF99959" w:rsidR="0092421B" w:rsidRDefault="0092421B" w:rsidP="00DB3395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  <w:color w:val="000000"/>
              </w:rPr>
              <w:t>Правила формирования</w:t>
            </w: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0" w:type="dxa"/>
              <w:right w:w="100" w:type="dxa"/>
            </w:tcMar>
            <w:vAlign w:val="center"/>
          </w:tcPr>
          <w:p w14:paraId="2C016A58" w14:textId="2D98CB5C" w:rsidR="0092421B" w:rsidRDefault="0092421B" w:rsidP="00DB3395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  <w:color w:val="000000"/>
              </w:rPr>
              <w:t>Примечание</w:t>
            </w:r>
          </w:p>
        </w:tc>
      </w:tr>
      <w:tr w:rsidR="0092421B" w14:paraId="67CF6D61" w14:textId="77777777" w:rsidTr="00496D39">
        <w:trPr>
          <w:trHeight w:val="32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9593F" w14:textId="77777777" w:rsidR="0092421B" w:rsidRDefault="0092421B" w:rsidP="0096023B">
            <w:pPr>
              <w:pStyle w:val="tdtext"/>
              <w:numPr>
                <w:ilvl w:val="0"/>
                <w:numId w:val="14"/>
              </w:numPr>
              <w:jc w:val="center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5B25537" w14:textId="651302A5" w:rsidR="0092421B" w:rsidRDefault="0092421B" w:rsidP="0092421B">
            <w:pPr>
              <w:pStyle w:val="tdtext"/>
              <w:jc w:val="left"/>
            </w:pPr>
            <w:r>
              <w:t>Требуемое транспортное средство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B0636" w14:textId="0BC3BC71" w:rsidR="0092421B" w:rsidRDefault="0092421B" w:rsidP="0092421B">
            <w:pPr>
              <w:pStyle w:val="tdtext"/>
              <w:jc w:val="left"/>
            </w:pPr>
            <w:r>
              <w:rPr>
                <w:lang w:val="en-US"/>
              </w:rPr>
              <w:t>transports.integration_entity_id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6096C" w14:textId="39B7D341" w:rsidR="0092421B" w:rsidRPr="00181DEE" w:rsidRDefault="00181DEE" w:rsidP="00DB3395">
            <w:pPr>
              <w:pStyle w:val="tdtext"/>
              <w:jc w:val="center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AB6C8" w14:textId="6844B0C0" w:rsidR="0092421B" w:rsidRDefault="0092421B" w:rsidP="00DB3395">
            <w:pPr>
              <w:pStyle w:val="tdtext"/>
              <w:jc w:val="center"/>
            </w:pPr>
            <w:r w:rsidRPr="006177A4">
              <w:t>ASSETID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57C01E4" w14:textId="19247073" w:rsidR="0092421B" w:rsidRPr="006177A4" w:rsidRDefault="0092421B" w:rsidP="00DB3395">
            <w:pPr>
              <w:pStyle w:val="tdtext"/>
              <w:jc w:val="center"/>
            </w:pPr>
            <w:r>
              <w:t>Строка 18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4AA96CAB" w14:textId="0D9CA403" w:rsidR="0092421B" w:rsidRDefault="00070E96" w:rsidP="0092421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SELECT </w:t>
            </w:r>
            <w:r w:rsidR="00D77DC0">
              <w:rPr>
                <w:lang w:val="en-US"/>
              </w:rPr>
              <w:t xml:space="preserve">t.integration_entity_id FROM </w:t>
            </w:r>
            <w:r w:rsidR="00140E28">
              <w:rPr>
                <w:lang w:val="en-US"/>
              </w:rPr>
              <w:t>rd_o</w:t>
            </w:r>
            <w:r w:rsidR="00F50777">
              <w:rPr>
                <w:lang w:val="en-US"/>
              </w:rPr>
              <w:t>w</w:t>
            </w:r>
            <w:r w:rsidR="00140E28">
              <w:rPr>
                <w:lang w:val="en-US"/>
              </w:rPr>
              <w:t>n_</w:t>
            </w:r>
            <w:r w:rsidR="003053EC">
              <w:rPr>
                <w:lang w:val="en-US"/>
              </w:rPr>
              <w:t xml:space="preserve">transport </w:t>
            </w:r>
            <w:r w:rsidR="00140E28">
              <w:rPr>
                <w:lang w:val="en-US"/>
              </w:rPr>
              <w:t>ro</w:t>
            </w:r>
            <w:r w:rsidR="003053EC">
              <w:rPr>
                <w:lang w:val="en-US"/>
              </w:rPr>
              <w:t>t</w:t>
            </w:r>
          </w:p>
          <w:p w14:paraId="39AD7C59" w14:textId="5738261A" w:rsidR="00096B0D" w:rsidRDefault="00096B0D" w:rsidP="0092421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JOIN</w:t>
            </w:r>
            <w:r w:rsidR="003053EC">
              <w:rPr>
                <w:lang w:val="en-US"/>
              </w:rPr>
              <w:t xml:space="preserve"> transport t</w:t>
            </w:r>
            <w:r>
              <w:rPr>
                <w:lang w:val="en-US"/>
              </w:rPr>
              <w:t xml:space="preserve"> ON r</w:t>
            </w:r>
            <w:r w:rsidR="00140E28">
              <w:rPr>
                <w:lang w:val="en-US"/>
              </w:rPr>
              <w:t>ot</w:t>
            </w:r>
            <w:r>
              <w:rPr>
                <w:lang w:val="en-US"/>
              </w:rPr>
              <w:t>.</w:t>
            </w:r>
            <w:r w:rsidR="003053EC">
              <w:rPr>
                <w:lang w:val="en-US"/>
              </w:rPr>
              <w:t>transport_id = t.id</w:t>
            </w:r>
          </w:p>
          <w:p w14:paraId="56960CAB" w14:textId="48FA466A" w:rsidR="00D77DC0" w:rsidRPr="00096B0D" w:rsidRDefault="003053EC" w:rsidP="003053EC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WHERE </w:t>
            </w:r>
            <w:r w:rsidR="00140E28">
              <w:rPr>
                <w:lang w:val="en-US"/>
              </w:rPr>
              <w:t>rot</w:t>
            </w:r>
            <w:r w:rsidR="007549F1">
              <w:rPr>
                <w:lang w:val="en-US"/>
              </w:rPr>
              <w:t xml:space="preserve">.id = </w:t>
            </w:r>
            <w:r w:rsidR="00897ACC">
              <w:rPr>
                <w:lang w:val="en-US"/>
              </w:rPr>
              <w:t>rd_own_</w:t>
            </w:r>
            <w:r w:rsidR="007549F1">
              <w:rPr>
                <w:lang w:val="en-US"/>
              </w:rPr>
              <w:t>transport_dispatch.</w:t>
            </w:r>
            <w:r w:rsidR="00897ACC">
              <w:rPr>
                <w:lang w:val="en-US"/>
              </w:rPr>
              <w:t>order_for_</w:t>
            </w:r>
            <w:r w:rsidR="00140E28">
              <w:rPr>
                <w:lang w:val="en-US"/>
              </w:rPr>
              <w:t>rd_o</w:t>
            </w:r>
            <w:r w:rsidR="00897ACC">
              <w:rPr>
                <w:lang w:val="en-US"/>
              </w:rPr>
              <w:t>w</w:t>
            </w:r>
            <w:r w:rsidR="00140E28">
              <w:rPr>
                <w:lang w:val="en-US"/>
              </w:rPr>
              <w:t>n_</w:t>
            </w:r>
            <w:r w:rsidR="007549F1">
              <w:rPr>
                <w:lang w:val="en-US"/>
              </w:rPr>
              <w:t>transoport</w:t>
            </w:r>
            <w:r w:rsidR="00140E28">
              <w:rPr>
                <w:lang w:val="en-US"/>
              </w:rPr>
              <w:t>.</w:t>
            </w:r>
            <w:r w:rsidR="007549F1">
              <w:rPr>
                <w:lang w:val="en-US"/>
              </w:rPr>
              <w:t>id</w:t>
            </w: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2F4DDF73" w14:textId="77777777" w:rsidR="0092421B" w:rsidRDefault="0092421B" w:rsidP="0092421B">
            <w:pPr>
              <w:pStyle w:val="tdtext"/>
              <w:jc w:val="left"/>
            </w:pPr>
            <w:r>
              <w:t>Для собственного ТС</w:t>
            </w:r>
            <w:r w:rsidRPr="008D3186">
              <w:t xml:space="preserve"> - </w:t>
            </w:r>
            <w:r>
              <w:t>значение,</w:t>
            </w:r>
          </w:p>
          <w:p w14:paraId="5570EA0A" w14:textId="6B95FDFF" w:rsidR="0092421B" w:rsidRPr="008D3186" w:rsidRDefault="0092421B" w:rsidP="0092421B">
            <w:pPr>
              <w:pStyle w:val="tdtext"/>
              <w:jc w:val="left"/>
            </w:pPr>
            <w:r>
              <w:t xml:space="preserve">для арендного - </w:t>
            </w:r>
            <w:r>
              <w:rPr>
                <w:lang w:val="en-US"/>
              </w:rPr>
              <w:t>null</w:t>
            </w:r>
          </w:p>
        </w:tc>
      </w:tr>
      <w:tr w:rsidR="00D469C9" w14:paraId="0F6F72C4" w14:textId="77777777" w:rsidTr="009E3B37">
        <w:trPr>
          <w:trHeight w:val="320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AC902D" w14:textId="77777777" w:rsidR="00D469C9" w:rsidRDefault="00D469C9" w:rsidP="0096023B">
            <w:pPr>
              <w:pStyle w:val="tdtext"/>
              <w:numPr>
                <w:ilvl w:val="0"/>
                <w:numId w:val="14"/>
              </w:numPr>
              <w:jc w:val="center"/>
            </w:pP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43C45BA" w14:textId="6FC18F8A" w:rsidR="00D469C9" w:rsidRDefault="00D469C9" w:rsidP="0092421B">
            <w:pPr>
              <w:pStyle w:val="tdtext"/>
              <w:jc w:val="left"/>
            </w:pPr>
            <w:r>
              <w:t>Заказы ТОРО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26F75B" w14:textId="6F20E66F" w:rsidR="00D469C9" w:rsidRPr="00AE11C1" w:rsidRDefault="00D469C9" w:rsidP="0092421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toro_orders.integration_entity_id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1FFC6F" w14:textId="7661BF64" w:rsidR="00D469C9" w:rsidRPr="00AE11C1" w:rsidRDefault="00D469C9" w:rsidP="00DB3395">
            <w:pPr>
              <w:pStyle w:val="tdtext"/>
              <w:jc w:val="center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0B7595" w14:textId="2E3D9536" w:rsidR="00D469C9" w:rsidRPr="00AE11C1" w:rsidRDefault="00D469C9" w:rsidP="00DB3395">
            <w:pPr>
              <w:pStyle w:val="tdtext"/>
              <w:jc w:val="center"/>
              <w:rPr>
                <w:lang w:val="en-US"/>
              </w:rPr>
            </w:pPr>
            <w:r w:rsidRPr="00123193">
              <w:t>TASK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74BA11F" w14:textId="1E42E9AE" w:rsidR="00D469C9" w:rsidRPr="00D5068E" w:rsidRDefault="00D469C9" w:rsidP="00DB3395">
            <w:pPr>
              <w:pStyle w:val="tdtext"/>
              <w:jc w:val="center"/>
            </w:pPr>
            <w:r w:rsidRPr="00D5068E">
              <w:t>Строка</w:t>
            </w:r>
            <w:r>
              <w:rPr>
                <w:lang w:val="en-US"/>
              </w:rPr>
              <w:t xml:space="preserve"> 12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71920FB" w14:textId="446C3D4E" w:rsidR="00D469C9" w:rsidRDefault="002F05D1" w:rsidP="0092421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SELECT to.integration_entity_id FROM </w:t>
            </w:r>
            <w:r w:rsidR="00140E28">
              <w:rPr>
                <w:lang w:val="en-US"/>
              </w:rPr>
              <w:t>rd_o</w:t>
            </w:r>
            <w:r w:rsidR="00897ACC">
              <w:rPr>
                <w:lang w:val="en-US"/>
              </w:rPr>
              <w:t>w</w:t>
            </w:r>
            <w:r w:rsidR="00140E28">
              <w:rPr>
                <w:lang w:val="en-US"/>
              </w:rPr>
              <w:t>n_</w:t>
            </w:r>
            <w:r w:rsidR="006B00DD">
              <w:rPr>
                <w:lang w:val="en-US"/>
              </w:rPr>
              <w:t>transport</w:t>
            </w:r>
            <w:r w:rsidR="00140E28">
              <w:rPr>
                <w:lang w:val="en-US"/>
              </w:rPr>
              <w:t xml:space="preserve"> ro</w:t>
            </w:r>
            <w:r w:rsidR="006B00DD">
              <w:rPr>
                <w:lang w:val="en-US"/>
              </w:rPr>
              <w:t>t</w:t>
            </w:r>
          </w:p>
          <w:p w14:paraId="13FF1466" w14:textId="1EA1F38B" w:rsidR="006B00DD" w:rsidRDefault="006B00DD" w:rsidP="0092421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JOIN rd on rd.id = </w:t>
            </w:r>
            <w:r w:rsidR="001A7965">
              <w:rPr>
                <w:lang w:val="en-US"/>
              </w:rPr>
              <w:t>rot</w:t>
            </w:r>
            <w:r>
              <w:rPr>
                <w:lang w:val="en-US"/>
              </w:rPr>
              <w:t>.rd_id</w:t>
            </w:r>
          </w:p>
          <w:p w14:paraId="6E6412ED" w14:textId="77777777" w:rsidR="006B00DD" w:rsidRDefault="006B00DD" w:rsidP="0092421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JOIN </w:t>
            </w:r>
            <w:r w:rsidR="00071771">
              <w:rPr>
                <w:lang w:val="en-US"/>
              </w:rPr>
              <w:t>toro_orders to ON to.rd_id = rd.id</w:t>
            </w:r>
          </w:p>
          <w:p w14:paraId="381497ED" w14:textId="53445550" w:rsidR="00071771" w:rsidRPr="002F05D1" w:rsidRDefault="00071771" w:rsidP="0092421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WHERE </w:t>
            </w:r>
            <w:r w:rsidR="001A7965">
              <w:rPr>
                <w:lang w:val="en-US"/>
              </w:rPr>
              <w:t>rot</w:t>
            </w:r>
            <w:r>
              <w:rPr>
                <w:lang w:val="en-US"/>
              </w:rPr>
              <w:t xml:space="preserve">.id = </w:t>
            </w:r>
            <w:r w:rsidR="00897ACC">
              <w:rPr>
                <w:lang w:val="en-US"/>
              </w:rPr>
              <w:t>rd_own_</w:t>
            </w:r>
            <w:r>
              <w:rPr>
                <w:lang w:val="en-US"/>
              </w:rPr>
              <w:t>transport_dispatch.</w:t>
            </w:r>
            <w:r w:rsidR="00195159">
              <w:rPr>
                <w:lang w:val="en-US"/>
              </w:rPr>
              <w:t>order_for_</w:t>
            </w:r>
            <w:r w:rsidR="001A7965">
              <w:rPr>
                <w:lang w:val="en-US"/>
              </w:rPr>
              <w:t>rd_o</w:t>
            </w:r>
            <w:r w:rsidR="00195159">
              <w:rPr>
                <w:lang w:val="en-US"/>
              </w:rPr>
              <w:t>w</w:t>
            </w:r>
            <w:r w:rsidR="001A7965">
              <w:rPr>
                <w:lang w:val="en-US"/>
              </w:rPr>
              <w:t>n_</w:t>
            </w:r>
            <w:r>
              <w:rPr>
                <w:lang w:val="en-US"/>
              </w:rPr>
              <w:t>transoport_id</w:t>
            </w:r>
          </w:p>
        </w:tc>
        <w:tc>
          <w:tcPr>
            <w:tcW w:w="38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915411C" w14:textId="3A56880B" w:rsidR="00D469C9" w:rsidRPr="00C26457" w:rsidRDefault="00D469C9" w:rsidP="0092421B">
            <w:pPr>
              <w:pStyle w:val="tdtext"/>
              <w:jc w:val="left"/>
            </w:pPr>
            <w:commentRangeStart w:id="39"/>
            <w:commentRangeStart w:id="40"/>
            <w:r>
              <w:t>Список заказов ТОРО</w:t>
            </w:r>
            <w:commentRangeEnd w:id="39"/>
            <w:r w:rsidR="00483A83">
              <w:rPr>
                <w:rStyle w:val="a4"/>
                <w:lang w:eastAsia="en-US"/>
              </w:rPr>
              <w:commentReference w:id="39"/>
            </w:r>
            <w:commentRangeEnd w:id="40"/>
            <w:r w:rsidR="00F75D8B">
              <w:rPr>
                <w:rStyle w:val="a4"/>
                <w:lang w:eastAsia="en-US"/>
              </w:rPr>
              <w:commentReference w:id="40"/>
            </w:r>
            <w:r>
              <w:t>, привязанных к РД, на который оформляется заявка на ТС</w:t>
            </w:r>
          </w:p>
        </w:tc>
      </w:tr>
      <w:tr w:rsidR="00D469C9" w:rsidRPr="00F75D8B" w14:paraId="7600F26A" w14:textId="77777777" w:rsidTr="009E3B37">
        <w:trPr>
          <w:trHeight w:val="320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6DC28" w14:textId="77777777" w:rsidR="00D469C9" w:rsidRDefault="00D469C9" w:rsidP="0096023B">
            <w:pPr>
              <w:pStyle w:val="tdtext"/>
              <w:numPr>
                <w:ilvl w:val="0"/>
                <w:numId w:val="14"/>
              </w:numPr>
              <w:jc w:val="center"/>
            </w:pPr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418EC4F" w14:textId="77777777" w:rsidR="00D469C9" w:rsidRDefault="00D469C9" w:rsidP="0092421B">
            <w:pPr>
              <w:pStyle w:val="tdtext"/>
              <w:jc w:val="left"/>
            </w:pPr>
          </w:p>
        </w:tc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E5D41" w14:textId="77777777" w:rsidR="00D469C9" w:rsidRPr="002F05D1" w:rsidRDefault="00D469C9" w:rsidP="0092421B">
            <w:pPr>
              <w:pStyle w:val="tdtext"/>
              <w:jc w:val="left"/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C562F" w14:textId="77777777" w:rsidR="00D469C9" w:rsidRPr="002F05D1" w:rsidRDefault="00D469C9" w:rsidP="00DB3395">
            <w:pPr>
              <w:pStyle w:val="tdtext"/>
              <w:jc w:val="center"/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34587" w14:textId="77777777" w:rsidR="00D469C9" w:rsidRPr="00123193" w:rsidRDefault="00D469C9" w:rsidP="00DB3395">
            <w:pPr>
              <w:pStyle w:val="tdtext"/>
              <w:jc w:val="center"/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FCF4102" w14:textId="77777777" w:rsidR="00D469C9" w:rsidRPr="00D5068E" w:rsidRDefault="00D469C9" w:rsidP="00DB3395">
            <w:pPr>
              <w:pStyle w:val="tdtext"/>
              <w:jc w:val="center"/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58261B3" w14:textId="249D6F5A" w:rsidR="00071771" w:rsidRDefault="00071771" w:rsidP="00071771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SELECT to.integration_entity_id FROM </w:t>
            </w:r>
            <w:r w:rsidR="00195159">
              <w:rPr>
                <w:lang w:val="en-US"/>
              </w:rPr>
              <w:t>rd_</w:t>
            </w:r>
            <w:r>
              <w:rPr>
                <w:lang w:val="en-US"/>
              </w:rPr>
              <w:t xml:space="preserve">rented_transport </w:t>
            </w:r>
            <w:r w:rsidR="00195159">
              <w:rPr>
                <w:lang w:val="en-US"/>
              </w:rPr>
              <w:t>r</w:t>
            </w:r>
            <w:r>
              <w:rPr>
                <w:lang w:val="en-US"/>
              </w:rPr>
              <w:t>rt</w:t>
            </w:r>
          </w:p>
          <w:p w14:paraId="25EAF99A" w14:textId="46C5A57D" w:rsidR="00071771" w:rsidRDefault="00071771" w:rsidP="00071771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JOIN rd on rd.id = r</w:t>
            </w:r>
            <w:r w:rsidR="00195159">
              <w:rPr>
                <w:lang w:val="en-US"/>
              </w:rPr>
              <w:t>r</w:t>
            </w:r>
            <w:r>
              <w:rPr>
                <w:lang w:val="en-US"/>
              </w:rPr>
              <w:t>t.rd_id</w:t>
            </w:r>
          </w:p>
          <w:p w14:paraId="4276603D" w14:textId="77777777" w:rsidR="00071771" w:rsidRDefault="00071771" w:rsidP="00071771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JOIN toro_orders to ON to.rd_id = rd.id</w:t>
            </w:r>
          </w:p>
          <w:p w14:paraId="1CFDB1F6" w14:textId="5D8FE260" w:rsidR="00D469C9" w:rsidRPr="00071771" w:rsidRDefault="00071771" w:rsidP="00071771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WHERE </w:t>
            </w:r>
            <w:r w:rsidR="00FD2479">
              <w:rPr>
                <w:lang w:val="en-US"/>
              </w:rPr>
              <w:t>r</w:t>
            </w:r>
            <w:r>
              <w:rPr>
                <w:lang w:val="en-US"/>
              </w:rPr>
              <w:t xml:space="preserve">t.id = </w:t>
            </w:r>
            <w:r w:rsidR="00195159">
              <w:rPr>
                <w:lang w:val="en-US"/>
              </w:rPr>
              <w:t>rd_</w:t>
            </w:r>
            <w:r w:rsidR="00FD2479">
              <w:rPr>
                <w:lang w:val="en-US"/>
              </w:rPr>
              <w:t>rented_</w:t>
            </w:r>
            <w:r>
              <w:rPr>
                <w:lang w:val="en-US"/>
              </w:rPr>
              <w:t>transport_dis</w:t>
            </w:r>
            <w:r>
              <w:rPr>
                <w:lang w:val="en-US"/>
              </w:rPr>
              <w:lastRenderedPageBreak/>
              <w:t>patch.</w:t>
            </w:r>
            <w:r w:rsidR="00195159">
              <w:rPr>
                <w:lang w:val="en-US"/>
              </w:rPr>
              <w:t>order_for_rd_</w:t>
            </w:r>
            <w:r w:rsidR="00FD2479">
              <w:rPr>
                <w:lang w:val="en-US"/>
              </w:rPr>
              <w:t>rented_</w:t>
            </w:r>
            <w:r>
              <w:rPr>
                <w:lang w:val="en-US"/>
              </w:rPr>
              <w:t>transoport_id</w:t>
            </w:r>
          </w:p>
        </w:tc>
        <w:tc>
          <w:tcPr>
            <w:tcW w:w="38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4BA0E1BD" w14:textId="77777777" w:rsidR="00D469C9" w:rsidRPr="00071771" w:rsidRDefault="00D469C9" w:rsidP="0092421B">
            <w:pPr>
              <w:pStyle w:val="tdtext"/>
              <w:jc w:val="left"/>
              <w:rPr>
                <w:lang w:val="en-US"/>
              </w:rPr>
            </w:pPr>
          </w:p>
        </w:tc>
      </w:tr>
      <w:tr w:rsidR="0092421B" w14:paraId="5C1288D2" w14:textId="77777777" w:rsidTr="00496D39">
        <w:trPr>
          <w:trHeight w:val="32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EBE40" w14:textId="77777777" w:rsidR="0092421B" w:rsidRPr="00071771" w:rsidRDefault="0092421B" w:rsidP="0096023B">
            <w:pPr>
              <w:pStyle w:val="tdtext"/>
              <w:numPr>
                <w:ilvl w:val="0"/>
                <w:numId w:val="14"/>
              </w:numPr>
              <w:jc w:val="center"/>
              <w:rPr>
                <w:lang w:val="en-U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D639D33" w14:textId="4A23EFAE" w:rsidR="0092421B" w:rsidRDefault="0092421B" w:rsidP="0092421B">
            <w:pPr>
              <w:pStyle w:val="tdtext"/>
              <w:jc w:val="left"/>
            </w:pPr>
            <w:r>
              <w:t>Вид транспорта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C5A02" w14:textId="5549DF1D" w:rsidR="0092421B" w:rsidRPr="00AE11C1" w:rsidRDefault="00F14F7D" w:rsidP="0092421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object</w:t>
            </w:r>
            <w:r w:rsidR="0092421B">
              <w:rPr>
                <w:lang w:val="en-US"/>
              </w:rPr>
              <w:t>_</w:t>
            </w:r>
            <w:r>
              <w:rPr>
                <w:lang w:val="en-US"/>
              </w:rPr>
              <w:t>types</w:t>
            </w:r>
            <w:r w:rsidR="0092421B">
              <w:rPr>
                <w:lang w:val="en-US"/>
              </w:rPr>
              <w:t>.integration_entity_id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4A077" w14:textId="74B0915A" w:rsidR="0092421B" w:rsidRPr="00AE11C1" w:rsidRDefault="00181DEE" w:rsidP="00DB3395">
            <w:pPr>
              <w:pStyle w:val="tdtext"/>
              <w:jc w:val="center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BA3A1" w14:textId="0B91FBD5" w:rsidR="0092421B" w:rsidRPr="00AE11C1" w:rsidRDefault="0092421B" w:rsidP="00DB3395">
            <w:pPr>
              <w:pStyle w:val="tdtext"/>
              <w:jc w:val="center"/>
              <w:rPr>
                <w:lang w:val="en-US"/>
              </w:rPr>
            </w:pPr>
            <w:r w:rsidRPr="00123193">
              <w:t>PLTYPE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21928EA3" w14:textId="3AAA7F8A" w:rsidR="0092421B" w:rsidRPr="00D5068E" w:rsidRDefault="0092421B" w:rsidP="00DB3395">
            <w:pPr>
              <w:pStyle w:val="tdtext"/>
              <w:jc w:val="center"/>
            </w:pPr>
            <w:r>
              <w:t>Строка 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599ED79D" w14:textId="61617CB3" w:rsidR="006928DE" w:rsidRDefault="006928DE" w:rsidP="006928DE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SELECT </w:t>
            </w:r>
            <w:r w:rsidR="003E78B0">
              <w:rPr>
                <w:lang w:val="en-US"/>
              </w:rPr>
              <w:t>ot</w:t>
            </w:r>
            <w:r>
              <w:rPr>
                <w:lang w:val="en-US"/>
              </w:rPr>
              <w:t xml:space="preserve">.integration_entity_id FROM </w:t>
            </w:r>
            <w:r w:rsidR="00D30A86">
              <w:rPr>
                <w:lang w:val="en-US"/>
              </w:rPr>
              <w:t>rd_</w:t>
            </w:r>
            <w:r w:rsidR="00F14F7D">
              <w:rPr>
                <w:lang w:val="en-US"/>
              </w:rPr>
              <w:t>rented_</w:t>
            </w:r>
            <w:r>
              <w:rPr>
                <w:lang w:val="en-US"/>
              </w:rPr>
              <w:t xml:space="preserve">transport </w:t>
            </w:r>
            <w:r w:rsidR="00D30A86">
              <w:rPr>
                <w:lang w:val="en-US"/>
              </w:rPr>
              <w:t>r</w:t>
            </w:r>
            <w:r w:rsidR="00F14F7D">
              <w:rPr>
                <w:lang w:val="en-US"/>
              </w:rPr>
              <w:t>r</w:t>
            </w:r>
            <w:r>
              <w:rPr>
                <w:lang w:val="en-US"/>
              </w:rPr>
              <w:t>t</w:t>
            </w:r>
          </w:p>
          <w:p w14:paraId="3DC28EB8" w14:textId="73F9B7D1" w:rsidR="006928DE" w:rsidRDefault="006928DE" w:rsidP="006928DE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JOIN </w:t>
            </w:r>
            <w:r w:rsidR="003E78B0">
              <w:rPr>
                <w:lang w:val="en-US"/>
              </w:rPr>
              <w:t>object_types</w:t>
            </w:r>
            <w:r>
              <w:rPr>
                <w:lang w:val="en-US"/>
              </w:rPr>
              <w:t xml:space="preserve"> </w:t>
            </w:r>
            <w:r w:rsidR="003E78B0">
              <w:rPr>
                <w:lang w:val="en-US"/>
              </w:rPr>
              <w:t>ot</w:t>
            </w:r>
            <w:r>
              <w:rPr>
                <w:lang w:val="en-US"/>
              </w:rPr>
              <w:t xml:space="preserve"> ON </w:t>
            </w:r>
            <w:r w:rsidR="00A9068A">
              <w:rPr>
                <w:lang w:val="en-US"/>
              </w:rPr>
              <w:t>r</w:t>
            </w:r>
            <w:r w:rsidR="00D30A86">
              <w:rPr>
                <w:lang w:val="en-US"/>
              </w:rPr>
              <w:t>r</w:t>
            </w:r>
            <w:r>
              <w:rPr>
                <w:lang w:val="en-US"/>
              </w:rPr>
              <w:t>t.</w:t>
            </w:r>
            <w:r w:rsidR="00A9068A">
              <w:rPr>
                <w:lang w:val="en-US"/>
              </w:rPr>
              <w:t>object_type</w:t>
            </w:r>
            <w:r>
              <w:rPr>
                <w:lang w:val="en-US"/>
              </w:rPr>
              <w:t xml:space="preserve">_id = </w:t>
            </w:r>
            <w:r w:rsidR="00A9068A">
              <w:rPr>
                <w:lang w:val="en-US"/>
              </w:rPr>
              <w:t>ot</w:t>
            </w:r>
            <w:r>
              <w:rPr>
                <w:lang w:val="en-US"/>
              </w:rPr>
              <w:t>.id</w:t>
            </w:r>
          </w:p>
          <w:p w14:paraId="322FB41B" w14:textId="446006B1" w:rsidR="0092421B" w:rsidRDefault="006928DE" w:rsidP="006928DE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WHERE </w:t>
            </w:r>
            <w:r w:rsidR="00D30A86">
              <w:rPr>
                <w:lang w:val="en-US"/>
              </w:rPr>
              <w:t>r</w:t>
            </w:r>
            <w:r w:rsidR="00A9068A">
              <w:rPr>
                <w:lang w:val="en-US"/>
              </w:rPr>
              <w:t>r</w:t>
            </w:r>
            <w:r>
              <w:rPr>
                <w:lang w:val="en-US"/>
              </w:rPr>
              <w:t xml:space="preserve">t.id = </w:t>
            </w:r>
            <w:r w:rsidR="00D30A86">
              <w:rPr>
                <w:lang w:val="en-US"/>
              </w:rPr>
              <w:t>rd_</w:t>
            </w:r>
            <w:r>
              <w:rPr>
                <w:lang w:val="en-US"/>
              </w:rPr>
              <w:t>rented_transport_dispatch.</w:t>
            </w:r>
            <w:r w:rsidR="00D30A86">
              <w:rPr>
                <w:lang w:val="en-US"/>
              </w:rPr>
              <w:t>order_for_</w:t>
            </w:r>
            <w:r>
              <w:rPr>
                <w:lang w:val="en-US"/>
              </w:rPr>
              <w:t>rented_transoport_id</w:t>
            </w: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67E4B3A" w14:textId="77777777" w:rsidR="0092421B" w:rsidRDefault="0092421B" w:rsidP="0092421B">
            <w:pPr>
              <w:pStyle w:val="tdtext"/>
              <w:jc w:val="left"/>
            </w:pPr>
            <w:r>
              <w:t>Для собственного ТС -</w:t>
            </w:r>
            <w:r w:rsidRPr="008D3186">
              <w:t xml:space="preserve"> </w:t>
            </w:r>
            <w:r>
              <w:rPr>
                <w:lang w:val="en-US"/>
              </w:rPr>
              <w:t>null</w:t>
            </w:r>
            <w:r>
              <w:t>,</w:t>
            </w:r>
          </w:p>
          <w:p w14:paraId="6B1D3F4E" w14:textId="1BB57C9C" w:rsidR="0092421B" w:rsidRPr="006E2CC2" w:rsidRDefault="0092421B" w:rsidP="0092421B">
            <w:pPr>
              <w:pStyle w:val="tdtext"/>
              <w:jc w:val="left"/>
            </w:pPr>
            <w:r>
              <w:t>для арендного - значение</w:t>
            </w:r>
          </w:p>
        </w:tc>
      </w:tr>
      <w:tr w:rsidR="005B7682" w14:paraId="2AEC7273" w14:textId="77777777" w:rsidTr="00496D39">
        <w:trPr>
          <w:trHeight w:val="320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02B5" w14:textId="77777777" w:rsidR="005B7682" w:rsidRDefault="005B7682" w:rsidP="0096023B">
            <w:pPr>
              <w:pStyle w:val="tdtext"/>
              <w:numPr>
                <w:ilvl w:val="0"/>
                <w:numId w:val="14"/>
              </w:numPr>
              <w:jc w:val="center"/>
            </w:pP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2C850530" w14:textId="4DC5877F" w:rsidR="005B7682" w:rsidRDefault="005B7682" w:rsidP="0092421B">
            <w:pPr>
              <w:pStyle w:val="tdtext"/>
              <w:jc w:val="left"/>
            </w:pPr>
            <w:r>
              <w:t>Табельный номер машиниста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4C31C" w14:textId="7ACDD3D3" w:rsidR="005B7682" w:rsidRDefault="005B7682" w:rsidP="0092421B">
            <w:pPr>
              <w:pStyle w:val="tdtext"/>
              <w:jc w:val="left"/>
            </w:pPr>
            <w:r>
              <w:rPr>
                <w:lang w:val="en-US"/>
              </w:rPr>
              <w:t>employee.emp_number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08D9B" w14:textId="2104A5F8" w:rsidR="005B7682" w:rsidRDefault="00957455" w:rsidP="00DB3395">
            <w:pPr>
              <w:pStyle w:val="tdtext"/>
              <w:jc w:val="center"/>
            </w:pPr>
            <w:r>
              <w:rPr>
                <w:lang w:val="en-US"/>
              </w:rPr>
              <w:t>text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A1619" w14:textId="7A76CB3B" w:rsidR="005B7682" w:rsidRDefault="005B7682" w:rsidP="00DB3395">
            <w:pPr>
              <w:pStyle w:val="tdtext"/>
              <w:jc w:val="center"/>
            </w:pPr>
            <w:r w:rsidRPr="00123193">
              <w:t>DRIVER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624DA1C" w14:textId="1FF130CE" w:rsidR="005B7682" w:rsidRPr="00D5068E" w:rsidRDefault="005B7682" w:rsidP="00DB3395">
            <w:pPr>
              <w:pStyle w:val="tdtext"/>
              <w:jc w:val="center"/>
            </w:pPr>
            <w:r>
              <w:t>Строка 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1105D90" w14:textId="5A0FEF1F" w:rsidR="00542408" w:rsidRPr="00AC4609" w:rsidRDefault="00542408" w:rsidP="00542408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 w:rsidRPr="00AC4609">
              <w:rPr>
                <w:sz w:val="22"/>
                <w:lang w:val="en-US"/>
              </w:rPr>
              <w:t xml:space="preserve">SELECT e.emp_number FROM </w:t>
            </w:r>
            <w:r w:rsidR="00806151">
              <w:rPr>
                <w:sz w:val="22"/>
                <w:lang w:val="en-US"/>
              </w:rPr>
              <w:t>rd_o</w:t>
            </w:r>
            <w:r w:rsidR="004F119D">
              <w:rPr>
                <w:sz w:val="22"/>
                <w:lang w:val="en-US"/>
              </w:rPr>
              <w:t>w</w:t>
            </w:r>
            <w:r w:rsidR="00806151">
              <w:rPr>
                <w:sz w:val="22"/>
                <w:lang w:val="en-US"/>
              </w:rPr>
              <w:t>n_</w:t>
            </w:r>
            <w:r w:rsidRPr="00AC4609">
              <w:rPr>
                <w:sz w:val="22"/>
                <w:lang w:val="en-US"/>
              </w:rPr>
              <w:t xml:space="preserve">transport </w:t>
            </w:r>
            <w:r w:rsidR="00806151">
              <w:rPr>
                <w:sz w:val="22"/>
                <w:lang w:val="en-US"/>
              </w:rPr>
              <w:t>ro</w:t>
            </w:r>
            <w:r w:rsidRPr="00AC4609">
              <w:rPr>
                <w:sz w:val="22"/>
                <w:lang w:val="en-US"/>
              </w:rPr>
              <w:t>t</w:t>
            </w:r>
          </w:p>
          <w:p w14:paraId="6BE21714" w14:textId="173FC4F2" w:rsidR="00542408" w:rsidRPr="00AC4609" w:rsidRDefault="00542408" w:rsidP="00542408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 w:rsidRPr="00AC4609">
              <w:rPr>
                <w:sz w:val="22"/>
                <w:lang w:val="en-US"/>
              </w:rPr>
              <w:t xml:space="preserve">JOIN brigade_on_employee boe on </w:t>
            </w:r>
            <w:r w:rsidR="00806151">
              <w:rPr>
                <w:sz w:val="22"/>
                <w:lang w:val="en-US"/>
              </w:rPr>
              <w:t>rot</w:t>
            </w:r>
            <w:r w:rsidRPr="00AC4609">
              <w:rPr>
                <w:sz w:val="22"/>
                <w:lang w:val="en-US"/>
              </w:rPr>
              <w:t>.driver_id = boe.id</w:t>
            </w:r>
          </w:p>
          <w:p w14:paraId="5B9C5C31" w14:textId="77777777" w:rsidR="00542408" w:rsidRPr="00AC4609" w:rsidRDefault="00542408" w:rsidP="00542408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 w:rsidRPr="00AC4609">
              <w:rPr>
                <w:sz w:val="22"/>
                <w:lang w:val="en-US"/>
              </w:rPr>
              <w:t>JOIN employee e ON boe.employee_id  = e.id</w:t>
            </w:r>
          </w:p>
          <w:p w14:paraId="43DCEB1B" w14:textId="318870ED" w:rsidR="005B7682" w:rsidRPr="00995221" w:rsidRDefault="00542408" w:rsidP="00542408">
            <w:pPr>
              <w:pStyle w:val="tdtext"/>
              <w:jc w:val="left"/>
              <w:rPr>
                <w:highlight w:val="yellow"/>
                <w:lang w:val="en-US"/>
              </w:rPr>
            </w:pPr>
            <w:r w:rsidRPr="00AC4609">
              <w:rPr>
                <w:lang w:val="en-US"/>
              </w:rPr>
              <w:t xml:space="preserve">WHERE </w:t>
            </w:r>
            <w:r w:rsidR="00BD0308">
              <w:rPr>
                <w:lang w:val="en-US"/>
              </w:rPr>
              <w:t>ro</w:t>
            </w:r>
            <w:r w:rsidRPr="00AC4609">
              <w:rPr>
                <w:lang w:val="en-US"/>
              </w:rPr>
              <w:t xml:space="preserve">t.id = </w:t>
            </w:r>
            <w:r w:rsidR="004F119D">
              <w:rPr>
                <w:lang w:val="en-US"/>
              </w:rPr>
              <w:t>rd_own_</w:t>
            </w:r>
            <w:r w:rsidRPr="00AC4609">
              <w:rPr>
                <w:lang w:val="en-US"/>
              </w:rPr>
              <w:t>transport_dispatch.</w:t>
            </w:r>
            <w:r w:rsidR="004F119D">
              <w:rPr>
                <w:lang w:val="en-US"/>
              </w:rPr>
              <w:t>order_for_</w:t>
            </w:r>
            <w:r w:rsidR="00BD0308">
              <w:rPr>
                <w:lang w:val="en-US"/>
              </w:rPr>
              <w:t>rd_o</w:t>
            </w:r>
            <w:r w:rsidR="004F119D">
              <w:rPr>
                <w:lang w:val="en-US"/>
              </w:rPr>
              <w:t>w</w:t>
            </w:r>
            <w:r w:rsidR="00BD0308">
              <w:rPr>
                <w:lang w:val="en-US"/>
              </w:rPr>
              <w:t>n_</w:t>
            </w:r>
            <w:r w:rsidRPr="00AC4609">
              <w:rPr>
                <w:lang w:val="en-US"/>
              </w:rPr>
              <w:t>transoport_id</w:t>
            </w:r>
          </w:p>
        </w:tc>
        <w:tc>
          <w:tcPr>
            <w:tcW w:w="38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D344FF7" w14:textId="17CF2DF7" w:rsidR="005B7682" w:rsidRPr="00C26457" w:rsidRDefault="005B7682" w:rsidP="0092421B">
            <w:pPr>
              <w:pStyle w:val="tdtext"/>
              <w:jc w:val="left"/>
            </w:pPr>
            <w:r>
              <w:t xml:space="preserve">Сотрудник, указанный в поле </w:t>
            </w:r>
            <w:r>
              <w:rPr>
                <w:lang w:val="en-US"/>
              </w:rPr>
              <w:t>driver</w:t>
            </w:r>
            <w:r w:rsidRPr="00C26457">
              <w:t>_</w:t>
            </w:r>
            <w:r>
              <w:rPr>
                <w:lang w:val="en-US"/>
              </w:rPr>
              <w:t>id</w:t>
            </w:r>
            <w:r>
              <w:t xml:space="preserve">, может быть </w:t>
            </w:r>
            <w:r>
              <w:rPr>
                <w:lang w:val="en-US"/>
              </w:rPr>
              <w:t>null</w:t>
            </w:r>
          </w:p>
        </w:tc>
      </w:tr>
      <w:tr w:rsidR="00D36682" w:rsidRPr="00F75D8B" w14:paraId="2574A964" w14:textId="77777777" w:rsidTr="00496D39">
        <w:trPr>
          <w:trHeight w:val="320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7B914" w14:textId="77777777" w:rsidR="00D36682" w:rsidRDefault="00D36682" w:rsidP="00D36682">
            <w:pPr>
              <w:pStyle w:val="tdtext"/>
              <w:ind w:left="720"/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E140591" w14:textId="77777777" w:rsidR="00D36682" w:rsidRDefault="00D36682" w:rsidP="00D36682">
            <w:pPr>
              <w:pStyle w:val="tdtext"/>
              <w:jc w:val="left"/>
            </w:pPr>
          </w:p>
        </w:tc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6423A" w14:textId="77777777" w:rsidR="00D36682" w:rsidRPr="000D18D9" w:rsidRDefault="00D36682" w:rsidP="00D36682">
            <w:pPr>
              <w:pStyle w:val="tdtext"/>
              <w:jc w:val="left"/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7678A" w14:textId="77777777" w:rsidR="00D36682" w:rsidRDefault="00D36682" w:rsidP="00D36682">
            <w:pPr>
              <w:pStyle w:val="tdtext"/>
              <w:jc w:val="center"/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BE303" w14:textId="77777777" w:rsidR="00D36682" w:rsidRPr="00123193" w:rsidRDefault="00D36682" w:rsidP="00D36682">
            <w:pPr>
              <w:pStyle w:val="tdtext"/>
              <w:jc w:val="center"/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5A0C7AE" w14:textId="77777777" w:rsidR="00D36682" w:rsidRDefault="00D36682" w:rsidP="00D36682">
            <w:pPr>
              <w:pStyle w:val="tdtext"/>
              <w:jc w:val="center"/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D50AF8A" w14:textId="2385B522" w:rsidR="00542408" w:rsidRPr="00AC4609" w:rsidRDefault="00542408" w:rsidP="00542408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 w:rsidRPr="00AC4609">
              <w:rPr>
                <w:sz w:val="22"/>
                <w:lang w:val="en-US"/>
              </w:rPr>
              <w:t xml:space="preserve">SELECT e.emp_number FROM </w:t>
            </w:r>
            <w:r>
              <w:rPr>
                <w:sz w:val="22"/>
                <w:lang w:val="en-US"/>
              </w:rPr>
              <w:t>r</w:t>
            </w:r>
            <w:r w:rsidR="004F119D">
              <w:rPr>
                <w:sz w:val="22"/>
                <w:lang w:val="en-US"/>
              </w:rPr>
              <w:t>d_r</w:t>
            </w:r>
            <w:r>
              <w:rPr>
                <w:sz w:val="22"/>
                <w:lang w:val="en-US"/>
              </w:rPr>
              <w:t>ented_</w:t>
            </w:r>
            <w:r w:rsidRPr="00AC4609">
              <w:rPr>
                <w:sz w:val="22"/>
                <w:lang w:val="en-US"/>
              </w:rPr>
              <w:t xml:space="preserve">transport </w:t>
            </w:r>
            <w:r>
              <w:rPr>
                <w:sz w:val="22"/>
                <w:lang w:val="en-US"/>
              </w:rPr>
              <w:t>r</w:t>
            </w:r>
            <w:r w:rsidR="00D304C5">
              <w:rPr>
                <w:sz w:val="22"/>
                <w:lang w:val="en-US"/>
              </w:rPr>
              <w:t>r</w:t>
            </w:r>
            <w:r w:rsidRPr="00AC4609">
              <w:rPr>
                <w:sz w:val="22"/>
                <w:lang w:val="en-US"/>
              </w:rPr>
              <w:t>t</w:t>
            </w:r>
          </w:p>
          <w:p w14:paraId="1B6B39C5" w14:textId="5B829837" w:rsidR="00542408" w:rsidRPr="00AC4609" w:rsidRDefault="00542408" w:rsidP="00542408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JOIN</w:t>
            </w:r>
            <w:r w:rsidRPr="00AC4609">
              <w:rPr>
                <w:sz w:val="22"/>
                <w:lang w:val="en-US"/>
              </w:rPr>
              <w:t xml:space="preserve"> brigade_on_employee boe on </w:t>
            </w:r>
            <w:r>
              <w:rPr>
                <w:sz w:val="22"/>
                <w:lang w:val="en-US"/>
              </w:rPr>
              <w:t>r</w:t>
            </w:r>
            <w:r w:rsidR="00D304C5">
              <w:rPr>
                <w:sz w:val="22"/>
                <w:lang w:val="en-US"/>
              </w:rPr>
              <w:t>r</w:t>
            </w:r>
            <w:r w:rsidRPr="00AC4609">
              <w:rPr>
                <w:sz w:val="22"/>
                <w:lang w:val="en-US"/>
              </w:rPr>
              <w:t>t.driver_id = boe.id</w:t>
            </w:r>
          </w:p>
          <w:p w14:paraId="7B93FF1F" w14:textId="77777777" w:rsidR="00542408" w:rsidRPr="00AC4609" w:rsidRDefault="00542408" w:rsidP="00542408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 w:rsidRPr="00AC4609">
              <w:rPr>
                <w:sz w:val="22"/>
                <w:lang w:val="en-US"/>
              </w:rPr>
              <w:lastRenderedPageBreak/>
              <w:t>JOIN employee e ON boe.employee_id  = e.id</w:t>
            </w:r>
          </w:p>
          <w:p w14:paraId="54190CAA" w14:textId="5AA60A2A" w:rsidR="00D36682" w:rsidRPr="00995221" w:rsidRDefault="00542408" w:rsidP="00542408">
            <w:pPr>
              <w:pStyle w:val="tdtext"/>
              <w:jc w:val="left"/>
              <w:rPr>
                <w:highlight w:val="yellow"/>
                <w:lang w:val="en-US"/>
              </w:rPr>
            </w:pPr>
            <w:r w:rsidRPr="00AC4609">
              <w:rPr>
                <w:lang w:val="en-US"/>
              </w:rPr>
              <w:t xml:space="preserve">WHERE </w:t>
            </w:r>
            <w:r w:rsidR="00D304C5">
              <w:rPr>
                <w:lang w:val="en-US"/>
              </w:rPr>
              <w:t>r</w:t>
            </w:r>
            <w:r>
              <w:rPr>
                <w:lang w:val="en-US"/>
              </w:rPr>
              <w:t>r</w:t>
            </w:r>
            <w:r w:rsidRPr="00AC4609">
              <w:rPr>
                <w:lang w:val="en-US"/>
              </w:rPr>
              <w:t xml:space="preserve">t.id = </w:t>
            </w:r>
            <w:r w:rsidR="00D304C5">
              <w:rPr>
                <w:lang w:val="en-US"/>
              </w:rPr>
              <w:t>rd_</w:t>
            </w:r>
            <w:r>
              <w:rPr>
                <w:lang w:val="en-US"/>
              </w:rPr>
              <w:t>rented_</w:t>
            </w:r>
            <w:r w:rsidRPr="00AC4609">
              <w:rPr>
                <w:lang w:val="en-US"/>
              </w:rPr>
              <w:t>transport_dispatch.</w:t>
            </w:r>
            <w:r w:rsidR="00D304C5">
              <w:rPr>
                <w:lang w:val="en-US"/>
              </w:rPr>
              <w:t>order_for_</w:t>
            </w:r>
            <w:r>
              <w:rPr>
                <w:lang w:val="en-US"/>
              </w:rPr>
              <w:t>rented_</w:t>
            </w:r>
            <w:r w:rsidRPr="00AC4609">
              <w:rPr>
                <w:lang w:val="en-US"/>
              </w:rPr>
              <w:t>transoport_id</w:t>
            </w:r>
          </w:p>
        </w:tc>
        <w:tc>
          <w:tcPr>
            <w:tcW w:w="3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007C746" w14:textId="77777777" w:rsidR="00D36682" w:rsidRPr="00D36682" w:rsidRDefault="00D36682" w:rsidP="00D36682">
            <w:pPr>
              <w:pStyle w:val="tdtext"/>
              <w:jc w:val="left"/>
              <w:rPr>
                <w:lang w:val="en-US"/>
              </w:rPr>
            </w:pPr>
          </w:p>
        </w:tc>
      </w:tr>
      <w:tr w:rsidR="00F42C10" w:rsidRPr="00F42C10" w14:paraId="54E0D0A3" w14:textId="0B7D435A" w:rsidTr="00DB336F">
        <w:trPr>
          <w:trHeight w:val="320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02375" w14:textId="77777777" w:rsidR="00F42C10" w:rsidRPr="00D36682" w:rsidRDefault="00F42C10" w:rsidP="00D86912">
            <w:pPr>
              <w:pStyle w:val="tdtext"/>
              <w:numPr>
                <w:ilvl w:val="0"/>
                <w:numId w:val="14"/>
              </w:numPr>
              <w:jc w:val="center"/>
              <w:rPr>
                <w:lang w:val="en-US"/>
              </w:rPr>
            </w:pP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2E78E446" w14:textId="52309EFD" w:rsidR="00F42C10" w:rsidRPr="00035938" w:rsidRDefault="00F42C10" w:rsidP="00D86912">
            <w:pPr>
              <w:pStyle w:val="tdtext"/>
              <w:jc w:val="left"/>
            </w:pPr>
            <w:r>
              <w:t>Период, на который требуется ТС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B428A" w14:textId="090F1F92" w:rsidR="00F42C10" w:rsidRPr="00AE11C1" w:rsidRDefault="00F42C10" w:rsidP="00D86912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rd_own_transport.rent_start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80F82" w14:textId="5121974D" w:rsidR="00F42C10" w:rsidRPr="00AE11C1" w:rsidRDefault="00F42C10" w:rsidP="00D86912">
            <w:pPr>
              <w:pStyle w:val="tdtext"/>
              <w:jc w:val="center"/>
              <w:rPr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2A0D2" w14:textId="3A5F80C2" w:rsidR="00F42C10" w:rsidRPr="00AE11C1" w:rsidRDefault="00F42C10" w:rsidP="00D86912">
            <w:pPr>
              <w:pStyle w:val="tdtext"/>
              <w:jc w:val="center"/>
              <w:rPr>
                <w:lang w:val="en-US"/>
              </w:rPr>
            </w:pPr>
            <w:r w:rsidRPr="002132FA">
              <w:t>BEGDATE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EDA2160" w14:textId="695E6697" w:rsidR="00F42C10" w:rsidRPr="00D408AD" w:rsidRDefault="00F42C10" w:rsidP="00D86912">
            <w:pPr>
              <w:pStyle w:val="tdtext"/>
              <w:jc w:val="center"/>
            </w:pPr>
            <w:r w:rsidRPr="00D5068E">
              <w:t>Дата</w:t>
            </w:r>
            <w:r>
              <w:t xml:space="preserve"> и время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B7062F4" w14:textId="2EE0C4B3" w:rsidR="00F42C10" w:rsidRDefault="00F42C10" w:rsidP="00D86912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SELECT rent_start FROM rd_own_transport rot</w:t>
            </w:r>
          </w:p>
          <w:p w14:paraId="24C960ED" w14:textId="4E649865" w:rsidR="00F42C10" w:rsidRPr="00411FC6" w:rsidRDefault="00F42C10" w:rsidP="00D86912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WHERE rot.id = rd_own_transport_dispatch.order_for_rd_own_transoport_id</w:t>
            </w:r>
          </w:p>
        </w:tc>
        <w:tc>
          <w:tcPr>
            <w:tcW w:w="38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5C982C1A" w14:textId="7F30F5C9" w:rsidR="00F42C10" w:rsidRPr="00A46A43" w:rsidRDefault="00F42C10" w:rsidP="00D86912">
            <w:pPr>
              <w:pStyle w:val="tdtext"/>
              <w:jc w:val="left"/>
            </w:pPr>
            <w:r>
              <w:t xml:space="preserve">Передается в </w:t>
            </w:r>
            <w:r>
              <w:rPr>
                <w:lang w:val="en-US"/>
              </w:rPr>
              <w:t>UTC</w:t>
            </w:r>
            <w:r>
              <w:t xml:space="preserve">, с обязательным указанием </w:t>
            </w:r>
            <w:r w:rsidR="00A46A43">
              <w:t>часового пояса</w:t>
            </w:r>
            <w:r w:rsidR="00DB336F">
              <w:t xml:space="preserve"> (всегда</w:t>
            </w:r>
            <w:r w:rsidR="00A46A43">
              <w:t xml:space="preserve"> </w:t>
            </w:r>
            <w:r w:rsidR="00A46A43" w:rsidRPr="00A46A43">
              <w:t>‘00</w:t>
            </w:r>
            <w:r w:rsidR="00A46A43">
              <w:rPr>
                <w:lang w:val="en-US"/>
              </w:rPr>
              <w:t>Z</w:t>
            </w:r>
            <w:r w:rsidR="00A46A43" w:rsidRPr="00A46A43">
              <w:t>’</w:t>
            </w:r>
            <w:r w:rsidR="00DB336F">
              <w:t>)</w:t>
            </w:r>
            <w:r w:rsidR="00A46A43" w:rsidRPr="00A46A43">
              <w:t>.</w:t>
            </w:r>
          </w:p>
        </w:tc>
      </w:tr>
      <w:tr w:rsidR="00F42C10" w:rsidRPr="00F75D8B" w14:paraId="7B983306" w14:textId="77777777" w:rsidTr="00DB336F">
        <w:trPr>
          <w:trHeight w:val="320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D55D0" w14:textId="77777777" w:rsidR="00F42C10" w:rsidRPr="00F42C10" w:rsidRDefault="00F42C10" w:rsidP="00D86912">
            <w:pPr>
              <w:pStyle w:val="tdtext"/>
              <w:numPr>
                <w:ilvl w:val="0"/>
                <w:numId w:val="14"/>
              </w:numPr>
              <w:jc w:val="center"/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EED2C79" w14:textId="536D0749" w:rsidR="00F42C10" w:rsidRPr="00F42C10" w:rsidRDefault="00F42C10" w:rsidP="00D86912">
            <w:pPr>
              <w:pStyle w:val="tdtext"/>
              <w:jc w:val="left"/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73146" w14:textId="49DEB362" w:rsidR="00F42C10" w:rsidRPr="00823AF0" w:rsidRDefault="00F42C10" w:rsidP="00D86912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rd_rented_transport.rent_start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E4B2A" w14:textId="77777777" w:rsidR="00F42C10" w:rsidRPr="00823AF0" w:rsidRDefault="00F42C10" w:rsidP="00D86912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EF3B8" w14:textId="77777777" w:rsidR="00F42C10" w:rsidRPr="00823AF0" w:rsidRDefault="00F42C10" w:rsidP="00D86912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BCFEE0F" w14:textId="453093B2" w:rsidR="00F42C10" w:rsidRPr="00823AF0" w:rsidRDefault="00F42C10" w:rsidP="00D86912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3D53077" w14:textId="1DB6DD60" w:rsidR="00F42C10" w:rsidRDefault="00F42C10" w:rsidP="00BB604E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SELECT rent_start FROM rd_rented_transport rrt</w:t>
            </w:r>
          </w:p>
          <w:p w14:paraId="2B37B83A" w14:textId="4578B251" w:rsidR="00F42C10" w:rsidRPr="00484235" w:rsidRDefault="00F42C10" w:rsidP="00BB604E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WHERE rrt.id = rd_rented_transport_dispatch.order_for_rd_rented_transoport_id</w:t>
            </w:r>
          </w:p>
        </w:tc>
        <w:tc>
          <w:tcPr>
            <w:tcW w:w="382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13A35247" w14:textId="77777777" w:rsidR="00F42C10" w:rsidRDefault="00F42C10" w:rsidP="00D86912">
            <w:pPr>
              <w:pStyle w:val="tdtext"/>
              <w:jc w:val="left"/>
              <w:rPr>
                <w:lang w:val="en-US"/>
              </w:rPr>
            </w:pPr>
          </w:p>
        </w:tc>
      </w:tr>
      <w:tr w:rsidR="00F42C10" w:rsidRPr="00F75D8B" w14:paraId="2861C582" w14:textId="531FF950" w:rsidTr="00DB336F">
        <w:trPr>
          <w:trHeight w:val="320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BF974" w14:textId="77777777" w:rsidR="00F42C10" w:rsidRPr="00823AF0" w:rsidRDefault="00F42C10" w:rsidP="00D86912">
            <w:pPr>
              <w:pStyle w:val="tdtext"/>
              <w:numPr>
                <w:ilvl w:val="0"/>
                <w:numId w:val="14"/>
              </w:numPr>
              <w:jc w:val="center"/>
              <w:rPr>
                <w:lang w:val="en-US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A2BFCFF" w14:textId="3291BB52" w:rsidR="00F42C10" w:rsidRPr="00823AF0" w:rsidRDefault="00F42C10" w:rsidP="00D86912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3B003" w14:textId="6C0D3A00" w:rsidR="00F42C10" w:rsidRPr="00823AF0" w:rsidRDefault="00F42C10" w:rsidP="00D86912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rd_own_transport.rent_end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C7F40" w14:textId="77777777" w:rsidR="00F42C10" w:rsidRPr="00823AF0" w:rsidRDefault="00F42C10" w:rsidP="00D86912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89928" w14:textId="7CDB62B9" w:rsidR="00F42C10" w:rsidRPr="00823AF0" w:rsidRDefault="00F42C10" w:rsidP="00D86912">
            <w:pPr>
              <w:pStyle w:val="tdtext"/>
              <w:jc w:val="center"/>
              <w:rPr>
                <w:lang w:val="en-US"/>
              </w:rPr>
            </w:pPr>
            <w:r w:rsidRPr="002132FA">
              <w:t>ENDDATE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24957597" w14:textId="33F8D4CD" w:rsidR="00F42C10" w:rsidRPr="00823AF0" w:rsidRDefault="00F42C10" w:rsidP="00D86912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585C740" w14:textId="425DAC96" w:rsidR="00F42C10" w:rsidRDefault="00F42C10" w:rsidP="00484235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SELECT rent_end FROM rd_own_transport rot</w:t>
            </w:r>
          </w:p>
          <w:p w14:paraId="703000BF" w14:textId="26EC6250" w:rsidR="00F42C10" w:rsidRPr="00823AF0" w:rsidRDefault="00F42C10" w:rsidP="00484235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WHERE rot.id = rd_own_transport_dispatch.order_for_rd_own_transoport_id</w:t>
            </w:r>
          </w:p>
        </w:tc>
        <w:tc>
          <w:tcPr>
            <w:tcW w:w="382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7C9983CA" w14:textId="38CC024A" w:rsidR="00F42C10" w:rsidRPr="00411FC6" w:rsidRDefault="00F42C10" w:rsidP="00D86912">
            <w:pPr>
              <w:pStyle w:val="tdtext"/>
              <w:jc w:val="left"/>
              <w:rPr>
                <w:lang w:val="en-US"/>
              </w:rPr>
            </w:pPr>
          </w:p>
        </w:tc>
      </w:tr>
      <w:tr w:rsidR="00F42C10" w:rsidRPr="00F75D8B" w14:paraId="41C417C1" w14:textId="77777777" w:rsidTr="00DB336F">
        <w:trPr>
          <w:trHeight w:val="320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40F06" w14:textId="77777777" w:rsidR="00F42C10" w:rsidRPr="00823AF0" w:rsidRDefault="00F42C10" w:rsidP="00D86912">
            <w:pPr>
              <w:pStyle w:val="tdtext"/>
              <w:numPr>
                <w:ilvl w:val="0"/>
                <w:numId w:val="14"/>
              </w:numPr>
              <w:jc w:val="center"/>
              <w:rPr>
                <w:lang w:val="en-US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BB12D27" w14:textId="7B2DA79C" w:rsidR="00F42C10" w:rsidRPr="00823AF0" w:rsidRDefault="00F42C10" w:rsidP="00D86912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26317" w14:textId="383C47CE" w:rsidR="00F42C10" w:rsidRPr="00823AF0" w:rsidRDefault="00F42C10" w:rsidP="00D86912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rd_rented_transport.rent_end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E92E4" w14:textId="77777777" w:rsidR="00F42C10" w:rsidRPr="00823AF0" w:rsidRDefault="00F42C10" w:rsidP="00D86912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F5989" w14:textId="77777777" w:rsidR="00F42C10" w:rsidRPr="00823AF0" w:rsidRDefault="00F42C10" w:rsidP="00D86912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71E15CD" w14:textId="20E887D2" w:rsidR="00F42C10" w:rsidRPr="00823AF0" w:rsidRDefault="00F42C10" w:rsidP="00D86912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058F45F" w14:textId="5AA7790D" w:rsidR="00F42C10" w:rsidRDefault="00F42C10" w:rsidP="00484235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SELECT rent_end FROM rd_rented_transport rrt</w:t>
            </w:r>
          </w:p>
          <w:p w14:paraId="663689BA" w14:textId="4018CF6E" w:rsidR="00F42C10" w:rsidRPr="00823AF0" w:rsidRDefault="00F42C10" w:rsidP="00484235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WHERE rrt.id = rd_rented_transport_dispatch.order_for_rd_rented_transoport_id</w:t>
            </w:r>
          </w:p>
        </w:tc>
        <w:tc>
          <w:tcPr>
            <w:tcW w:w="38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554E8EAB" w14:textId="77777777" w:rsidR="00F42C10" w:rsidRDefault="00F42C10" w:rsidP="00D86912">
            <w:pPr>
              <w:pStyle w:val="tdtext"/>
              <w:jc w:val="left"/>
              <w:rPr>
                <w:lang w:val="en-US"/>
              </w:rPr>
            </w:pPr>
          </w:p>
        </w:tc>
      </w:tr>
      <w:tr w:rsidR="00E77B73" w:rsidRPr="006129EA" w14:paraId="401A9A36" w14:textId="77777777" w:rsidTr="009E3B37">
        <w:trPr>
          <w:trHeight w:val="32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F67F06" w14:textId="77777777" w:rsidR="00E77B73" w:rsidRPr="00437DE2" w:rsidRDefault="00E77B73" w:rsidP="00D86912">
            <w:pPr>
              <w:pStyle w:val="tdtext"/>
              <w:numPr>
                <w:ilvl w:val="0"/>
                <w:numId w:val="14"/>
              </w:numPr>
              <w:jc w:val="center"/>
              <w:rPr>
                <w:lang w:val="en-U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CA476FD" w14:textId="62411CB0" w:rsidR="00E77B73" w:rsidRPr="00437DE2" w:rsidRDefault="00E77B73" w:rsidP="00D86912">
            <w:pPr>
              <w:pStyle w:val="tdtext"/>
              <w:jc w:val="left"/>
            </w:pPr>
            <w:r w:rsidRPr="00437DE2">
              <w:t>Флаг актуальности заявки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69429" w14:textId="32D026A9" w:rsidR="00E77B73" w:rsidRPr="00437DE2" w:rsidRDefault="00E77B73" w:rsidP="00D86912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1EC705" w14:textId="7667F3D0" w:rsidR="00E77B73" w:rsidRPr="00437DE2" w:rsidRDefault="00E77B73" w:rsidP="00B5480A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B12E08" w14:textId="076741A8" w:rsidR="00E77B73" w:rsidRPr="00437DE2" w:rsidRDefault="00E77B73" w:rsidP="00D86912">
            <w:pPr>
              <w:pStyle w:val="tdtext"/>
              <w:jc w:val="center"/>
            </w:pPr>
            <w:r w:rsidRPr="00437DE2">
              <w:rPr>
                <w:lang w:val="en-US"/>
              </w:rPr>
              <w:t>DELETE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C75BC1F" w14:textId="490A92DE" w:rsidR="00E77B73" w:rsidRPr="00437DE2" w:rsidRDefault="00E77B73" w:rsidP="00D86912">
            <w:pPr>
              <w:pStyle w:val="tdtext"/>
              <w:jc w:val="center"/>
            </w:pPr>
            <w:r w:rsidRPr="00437DE2">
              <w:t>Строка 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34EF57C" w14:textId="0A7D27E3" w:rsidR="00E77B73" w:rsidRPr="00437DE2" w:rsidRDefault="00E77B73" w:rsidP="00D86912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72C7894" w14:textId="081CD12B" w:rsidR="00E77B73" w:rsidRPr="00EF2DF9" w:rsidRDefault="00437DE2" w:rsidP="0016677B">
            <w:pPr>
              <w:pStyle w:val="tdtext"/>
              <w:jc w:val="left"/>
              <w:rPr>
                <w:b/>
                <w:bCs/>
              </w:rPr>
            </w:pPr>
            <w:r>
              <w:t xml:space="preserve">Описано в </w:t>
            </w:r>
            <w:commentRangeStart w:id="41"/>
            <w:commentRangeStart w:id="42"/>
            <w:r>
              <w:fldChar w:fldCharType="begin"/>
            </w:r>
            <w:r>
              <w:instrText xml:space="preserve"> REF _Ref193443870 \h </w:instrText>
            </w:r>
            <w:r>
              <w:fldChar w:fldCharType="separate"/>
            </w:r>
            <w:r w:rsidR="005D0A60" w:rsidRPr="00C91BA9">
              <w:rPr>
                <w:b/>
                <w:bCs/>
                <w:sz w:val="24"/>
              </w:rPr>
              <w:t>Таблица</w:t>
            </w:r>
            <w:r>
              <w:fldChar w:fldCharType="end"/>
            </w:r>
            <w:commentRangeEnd w:id="41"/>
            <w:r w:rsidR="009E3B37">
              <w:rPr>
                <w:rStyle w:val="a4"/>
                <w:lang w:eastAsia="en-US"/>
              </w:rPr>
              <w:commentReference w:id="41"/>
            </w:r>
            <w:commentRangeEnd w:id="42"/>
            <w:r w:rsidR="00EF2DF9">
              <w:rPr>
                <w:rStyle w:val="a4"/>
                <w:lang w:eastAsia="en-US"/>
              </w:rPr>
              <w:commentReference w:id="42"/>
            </w:r>
            <w:r w:rsidR="00EF2DF9">
              <w:rPr>
                <w:b/>
                <w:bCs/>
              </w:rPr>
              <w:fldChar w:fldCharType="begin"/>
            </w:r>
            <w:r w:rsidR="00EF2DF9">
              <w:rPr>
                <w:b/>
                <w:bCs/>
              </w:rPr>
              <w:instrText xml:space="preserve"> REF _Ref196293404 \h </w:instrText>
            </w:r>
            <w:r w:rsidR="00EF2DF9">
              <w:rPr>
                <w:b/>
                <w:bCs/>
              </w:rPr>
            </w:r>
            <w:r w:rsidR="00EF2DF9">
              <w:rPr>
                <w:b/>
                <w:bCs/>
              </w:rPr>
              <w:fldChar w:fldCharType="separate"/>
            </w:r>
            <w:r w:rsidR="00EF2DF9" w:rsidRPr="00C91BA9">
              <w:rPr>
                <w:b/>
                <w:bCs/>
                <w:sz w:val="24"/>
              </w:rPr>
              <w:t xml:space="preserve"> </w:t>
            </w:r>
            <w:r w:rsidR="00EF2DF9">
              <w:rPr>
                <w:b/>
                <w:bCs/>
                <w:noProof/>
                <w:sz w:val="24"/>
              </w:rPr>
              <w:t>8</w:t>
            </w:r>
            <w:r w:rsidR="00EF2DF9">
              <w:rPr>
                <w:b/>
                <w:bCs/>
              </w:rPr>
              <w:fldChar w:fldCharType="end"/>
            </w:r>
          </w:p>
        </w:tc>
      </w:tr>
      <w:tr w:rsidR="00D86912" w:rsidRPr="00F75D8B" w14:paraId="58AA287A" w14:textId="77777777" w:rsidTr="00496D39">
        <w:trPr>
          <w:trHeight w:val="320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8C65A" w14:textId="77777777" w:rsidR="00D86912" w:rsidRPr="00437DE2" w:rsidRDefault="00D86912" w:rsidP="00D86912">
            <w:pPr>
              <w:pStyle w:val="tdtext"/>
              <w:numPr>
                <w:ilvl w:val="0"/>
                <w:numId w:val="14"/>
              </w:numPr>
              <w:jc w:val="center"/>
            </w:pP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577777A8" w14:textId="69740961" w:rsidR="00D86912" w:rsidRPr="00303478" w:rsidRDefault="00D86912" w:rsidP="00D86912">
            <w:pPr>
              <w:pStyle w:val="tdtext"/>
              <w:jc w:val="left"/>
            </w:pPr>
            <w:r>
              <w:t>Идентификатор СОУР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F56B2" w14:textId="3E08BC43" w:rsidR="00D86912" w:rsidRPr="00823AF0" w:rsidRDefault="001B569A" w:rsidP="00D86912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rd_own_</w:t>
            </w:r>
            <w:r w:rsidR="00D86912">
              <w:rPr>
                <w:lang w:val="en-US"/>
              </w:rPr>
              <w:t>transport.id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BFE29" w14:textId="73FBCC50" w:rsidR="00D86912" w:rsidRPr="00823AF0" w:rsidRDefault="00D86912" w:rsidP="00D86912">
            <w:pPr>
              <w:pStyle w:val="tdtext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F3BED" w14:textId="509A5176" w:rsidR="00D86912" w:rsidRPr="00823AF0" w:rsidRDefault="00D86912" w:rsidP="00D86912">
            <w:pPr>
              <w:pStyle w:val="tdtext"/>
              <w:jc w:val="center"/>
              <w:rPr>
                <w:lang w:val="en-US"/>
              </w:rPr>
            </w:pPr>
            <w:r w:rsidRPr="00303478">
              <w:rPr>
                <w:lang w:val="en-US"/>
              </w:rPr>
              <w:t>ZZ_GUID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D364B77" w14:textId="58FF5D46" w:rsidR="00D86912" w:rsidRPr="009B642A" w:rsidRDefault="00D86912" w:rsidP="00D86912">
            <w:pPr>
              <w:pStyle w:val="tdtext"/>
              <w:jc w:val="center"/>
            </w:pPr>
            <w:r>
              <w:t>Строка 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27D2B77" w14:textId="77777777" w:rsidR="00620F3E" w:rsidRDefault="003A736E" w:rsidP="00D25B9C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SELECT id</w:t>
            </w:r>
          </w:p>
          <w:p w14:paraId="122C6989" w14:textId="7AC4F3B1" w:rsidR="00D25B9C" w:rsidRPr="00620F3E" w:rsidRDefault="003A736E" w:rsidP="00D25B9C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FROM </w:t>
            </w:r>
            <w:r w:rsidR="00620F3E">
              <w:rPr>
                <w:lang w:val="en-US"/>
              </w:rPr>
              <w:t>rd_o</w:t>
            </w:r>
            <w:r w:rsidR="008431BA">
              <w:rPr>
                <w:lang w:val="en-US"/>
              </w:rPr>
              <w:t>w</w:t>
            </w:r>
            <w:r w:rsidR="00620F3E">
              <w:rPr>
                <w:lang w:val="en-US"/>
              </w:rPr>
              <w:t>n_</w:t>
            </w:r>
            <w:r w:rsidR="00D25B9C">
              <w:rPr>
                <w:lang w:val="en-US"/>
              </w:rPr>
              <w:t xml:space="preserve">transport </w:t>
            </w:r>
            <w:r w:rsidR="00620F3E">
              <w:rPr>
                <w:lang w:val="en-US"/>
              </w:rPr>
              <w:t>ro</w:t>
            </w:r>
            <w:r w:rsidR="00D25B9C">
              <w:rPr>
                <w:lang w:val="en-US"/>
              </w:rPr>
              <w:t>t</w:t>
            </w:r>
          </w:p>
          <w:p w14:paraId="30A7D6E9" w14:textId="77C64CE6" w:rsidR="00D86912" w:rsidRDefault="00D25B9C" w:rsidP="00D25B9C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WHERE </w:t>
            </w:r>
            <w:r w:rsidR="00620F3E">
              <w:rPr>
                <w:lang w:val="en-US"/>
              </w:rPr>
              <w:t>ro</w:t>
            </w:r>
            <w:r>
              <w:rPr>
                <w:lang w:val="en-US"/>
              </w:rPr>
              <w:t xml:space="preserve">t.id = </w:t>
            </w:r>
            <w:r w:rsidR="008431BA">
              <w:rPr>
                <w:lang w:val="en-US"/>
              </w:rPr>
              <w:t>rd_own_</w:t>
            </w:r>
            <w:r>
              <w:rPr>
                <w:lang w:val="en-US"/>
              </w:rPr>
              <w:t>transport_dispatch.</w:t>
            </w:r>
            <w:r w:rsidR="008431BA">
              <w:rPr>
                <w:lang w:val="en-US"/>
              </w:rPr>
              <w:t>order_for_</w:t>
            </w:r>
            <w:r w:rsidR="00620F3E">
              <w:rPr>
                <w:lang w:val="en-US"/>
              </w:rPr>
              <w:t>rd_o</w:t>
            </w:r>
            <w:r w:rsidR="008431BA">
              <w:rPr>
                <w:lang w:val="en-US"/>
              </w:rPr>
              <w:t>w</w:t>
            </w:r>
            <w:r w:rsidR="00620F3E">
              <w:rPr>
                <w:lang w:val="en-US"/>
              </w:rPr>
              <w:t>n_</w:t>
            </w:r>
            <w:r>
              <w:rPr>
                <w:lang w:val="en-US"/>
              </w:rPr>
              <w:t>transoport_id</w:t>
            </w:r>
          </w:p>
        </w:tc>
        <w:tc>
          <w:tcPr>
            <w:tcW w:w="38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1EC7DFD" w14:textId="77777777" w:rsidR="00D86912" w:rsidRDefault="00D86912" w:rsidP="00D86912">
            <w:pPr>
              <w:pStyle w:val="tdtext"/>
              <w:jc w:val="left"/>
              <w:rPr>
                <w:lang w:val="en-US"/>
              </w:rPr>
            </w:pPr>
          </w:p>
        </w:tc>
      </w:tr>
      <w:tr w:rsidR="00D86912" w:rsidRPr="00F75D8B" w14:paraId="7A13E682" w14:textId="77777777" w:rsidTr="00496D39">
        <w:trPr>
          <w:trHeight w:val="320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26467" w14:textId="77777777" w:rsidR="00D86912" w:rsidRPr="00263ABE" w:rsidRDefault="00D86912" w:rsidP="00D86912">
            <w:pPr>
              <w:pStyle w:val="tdtext"/>
              <w:numPr>
                <w:ilvl w:val="0"/>
                <w:numId w:val="14"/>
              </w:numPr>
              <w:jc w:val="left"/>
              <w:rPr>
                <w:lang w:val="en-US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5B81D9CC" w14:textId="36FE24B1" w:rsidR="00D86912" w:rsidRPr="00263ABE" w:rsidRDefault="00D86912" w:rsidP="00D86912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9F6EF" w14:textId="513C3E62" w:rsidR="00D86912" w:rsidRPr="00823AF0" w:rsidRDefault="001B569A" w:rsidP="00D86912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rd_r</w:t>
            </w:r>
            <w:r w:rsidR="00D86912">
              <w:rPr>
                <w:lang w:val="en-US"/>
              </w:rPr>
              <w:t>ented_transport.id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CAEC0" w14:textId="77777777" w:rsidR="00D86912" w:rsidRPr="00823AF0" w:rsidRDefault="00D86912" w:rsidP="00D86912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EE90E" w14:textId="2547DA9C" w:rsidR="00D86912" w:rsidRPr="00823AF0" w:rsidRDefault="00D86912" w:rsidP="00D86912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F8D5089" w14:textId="795ADD0B" w:rsidR="00D86912" w:rsidRPr="00823AF0" w:rsidRDefault="00D86912" w:rsidP="00D86912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329B375" w14:textId="77777777" w:rsidR="00620F3E" w:rsidRDefault="00D25B9C" w:rsidP="00D25B9C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SELECT id</w:t>
            </w:r>
          </w:p>
          <w:p w14:paraId="6C2AD6E9" w14:textId="7CECABBE" w:rsidR="00D25B9C" w:rsidRDefault="00D25B9C" w:rsidP="00D25B9C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FROM </w:t>
            </w:r>
            <w:r w:rsidR="008431BA">
              <w:rPr>
                <w:lang w:val="en-US"/>
              </w:rPr>
              <w:t>rd_</w:t>
            </w:r>
            <w:r>
              <w:rPr>
                <w:lang w:val="en-US"/>
              </w:rPr>
              <w:t xml:space="preserve">rented_transport </w:t>
            </w:r>
            <w:r w:rsidR="008431BA">
              <w:rPr>
                <w:lang w:val="en-US"/>
              </w:rPr>
              <w:t>r</w:t>
            </w:r>
            <w:r>
              <w:rPr>
                <w:lang w:val="en-US"/>
              </w:rPr>
              <w:t>rt</w:t>
            </w:r>
          </w:p>
          <w:p w14:paraId="68F78285" w14:textId="3167BEFE" w:rsidR="00D86912" w:rsidRPr="006129EA" w:rsidRDefault="00D25B9C" w:rsidP="00D25B9C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WHERE </w:t>
            </w:r>
            <w:r w:rsidR="008431BA">
              <w:rPr>
                <w:lang w:val="en-US"/>
              </w:rPr>
              <w:t>r</w:t>
            </w:r>
            <w:r>
              <w:rPr>
                <w:lang w:val="en-US"/>
              </w:rPr>
              <w:t xml:space="preserve">rt.id = </w:t>
            </w:r>
            <w:r w:rsidR="008431BA">
              <w:rPr>
                <w:lang w:val="en-US"/>
              </w:rPr>
              <w:t>rd_</w:t>
            </w:r>
            <w:r>
              <w:rPr>
                <w:lang w:val="en-US"/>
              </w:rPr>
              <w:t>rented_transport_dispatch.</w:t>
            </w:r>
            <w:r w:rsidR="008431BA">
              <w:rPr>
                <w:lang w:val="en-US"/>
              </w:rPr>
              <w:t>order_for_rd_</w:t>
            </w:r>
            <w:r>
              <w:rPr>
                <w:lang w:val="en-US"/>
              </w:rPr>
              <w:t>rented_transoport_id</w:t>
            </w:r>
          </w:p>
        </w:tc>
        <w:tc>
          <w:tcPr>
            <w:tcW w:w="3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A5716D5" w14:textId="77777777" w:rsidR="00D86912" w:rsidRDefault="00D86912" w:rsidP="00D86912">
            <w:pPr>
              <w:pStyle w:val="tdtext"/>
              <w:jc w:val="left"/>
              <w:rPr>
                <w:lang w:val="en-US"/>
              </w:rPr>
            </w:pPr>
          </w:p>
        </w:tc>
      </w:tr>
    </w:tbl>
    <w:p w14:paraId="5D17085F" w14:textId="55C80318" w:rsidR="00010D11" w:rsidRPr="00010D11" w:rsidRDefault="00010D11" w:rsidP="00010D11">
      <w:pPr>
        <w:pStyle w:val="a7"/>
        <w:keepNext/>
        <w:rPr>
          <w:b/>
          <w:bCs/>
          <w:i w:val="0"/>
          <w:iCs w:val="0"/>
          <w:color w:val="auto"/>
          <w:sz w:val="24"/>
          <w:szCs w:val="24"/>
        </w:rPr>
      </w:pPr>
      <w:bookmarkStart w:id="43" w:name="_Ref193443870"/>
      <w:bookmarkStart w:id="44" w:name="_Ref193443853"/>
      <w:r w:rsidRPr="00010D11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010D11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10D11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010D11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010D11">
        <w:rPr>
          <w:b/>
          <w:bCs/>
          <w:i w:val="0"/>
          <w:iCs w:val="0"/>
          <w:noProof/>
          <w:color w:val="auto"/>
          <w:sz w:val="24"/>
          <w:szCs w:val="24"/>
        </w:rPr>
        <w:t>7</w:t>
      </w:r>
      <w:r w:rsidRPr="00010D11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010D11">
        <w:rPr>
          <w:b/>
          <w:bCs/>
          <w:i w:val="0"/>
          <w:iCs w:val="0"/>
          <w:color w:val="auto"/>
          <w:sz w:val="24"/>
          <w:szCs w:val="24"/>
        </w:rPr>
        <w:t xml:space="preserve"> - Атрибутивный состав для сообщения на согласование предварительной заявки на ТС (Ц</w:t>
      </w:r>
      <w:r w:rsidR="00053EF8">
        <w:rPr>
          <w:b/>
          <w:bCs/>
          <w:i w:val="0"/>
          <w:iCs w:val="0"/>
          <w:color w:val="auto"/>
          <w:sz w:val="24"/>
          <w:szCs w:val="24"/>
        </w:rPr>
        <w:t>иП</w:t>
      </w:r>
      <w:r w:rsidRPr="00010D11">
        <w:rPr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W w:w="15168" w:type="dxa"/>
        <w:tblInd w:w="-29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1842"/>
        <w:gridCol w:w="2127"/>
        <w:gridCol w:w="1418"/>
        <w:gridCol w:w="1418"/>
        <w:gridCol w:w="1418"/>
        <w:gridCol w:w="2410"/>
        <w:gridCol w:w="3825"/>
      </w:tblGrid>
      <w:tr w:rsidR="00010D11" w:rsidRPr="00CF0D14" w14:paraId="11902903" w14:textId="77777777" w:rsidTr="009E3B37">
        <w:trPr>
          <w:trHeight w:val="320"/>
          <w:tblHeader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5E2DA5" w14:textId="77777777" w:rsidR="00010D11" w:rsidRDefault="00010D11" w:rsidP="009E3B37">
            <w:pPr>
              <w:tabs>
                <w:tab w:val="left" w:pos="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№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0" w:type="dxa"/>
              <w:right w:w="100" w:type="dxa"/>
            </w:tcMar>
            <w:vAlign w:val="center"/>
          </w:tcPr>
          <w:p w14:paraId="7109BEB2" w14:textId="77777777" w:rsidR="00010D11" w:rsidRDefault="00010D11" w:rsidP="009E3B37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  <w:color w:val="000000"/>
              </w:rPr>
              <w:t>Поле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E5B5DE" w14:textId="77777777" w:rsidR="00010D11" w:rsidRDefault="00010D11" w:rsidP="009E3B37">
            <w:pPr>
              <w:tabs>
                <w:tab w:val="left" w:pos="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БД СОУР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7EBB3A" w14:textId="77777777" w:rsidR="00010D11" w:rsidRDefault="00010D11" w:rsidP="009E3B37">
            <w:pPr>
              <w:tabs>
                <w:tab w:val="left" w:pos="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Тип в БД СОУР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E14EAC" w14:textId="77777777" w:rsidR="00010D11" w:rsidRDefault="00010D11" w:rsidP="009E3B37">
            <w:pPr>
              <w:tabs>
                <w:tab w:val="left" w:pos="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Тег сообщения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0" w:type="dxa"/>
              <w:right w:w="100" w:type="dxa"/>
            </w:tcMar>
            <w:vAlign w:val="center"/>
          </w:tcPr>
          <w:p w14:paraId="26941BF0" w14:textId="77777777" w:rsidR="00010D11" w:rsidRDefault="00010D11" w:rsidP="009E3B37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  <w:color w:val="000000"/>
              </w:rPr>
              <w:t>Тип в сообщении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0" w:type="dxa"/>
              <w:right w:w="100" w:type="dxa"/>
            </w:tcMar>
            <w:vAlign w:val="center"/>
          </w:tcPr>
          <w:p w14:paraId="1B009EE8" w14:textId="77777777" w:rsidR="00010D11" w:rsidRDefault="00010D11" w:rsidP="009E3B37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  <w:color w:val="000000"/>
              </w:rPr>
              <w:t>Правила формирования</w:t>
            </w: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0" w:type="dxa"/>
              <w:right w:w="100" w:type="dxa"/>
            </w:tcMar>
            <w:vAlign w:val="center"/>
          </w:tcPr>
          <w:p w14:paraId="01DCE029" w14:textId="77777777" w:rsidR="00010D11" w:rsidRDefault="00010D11" w:rsidP="009E3B37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  <w:color w:val="000000"/>
              </w:rPr>
              <w:t>Примечание</w:t>
            </w:r>
          </w:p>
        </w:tc>
      </w:tr>
      <w:tr w:rsidR="00010D11" w14:paraId="30EAFCCF" w14:textId="77777777" w:rsidTr="009E3B37">
        <w:trPr>
          <w:trHeight w:val="32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220B2" w14:textId="77777777" w:rsidR="00010D11" w:rsidRDefault="00010D11" w:rsidP="00010D11">
            <w:pPr>
              <w:pStyle w:val="tdtext"/>
              <w:numPr>
                <w:ilvl w:val="0"/>
                <w:numId w:val="19"/>
              </w:numPr>
              <w:jc w:val="center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52D3DE2" w14:textId="77777777" w:rsidR="00010D11" w:rsidRDefault="00010D11" w:rsidP="009E3B37">
            <w:pPr>
              <w:pStyle w:val="tdtext"/>
              <w:jc w:val="left"/>
            </w:pPr>
            <w:r>
              <w:t>Требуемое транспортное средство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BCC30" w14:textId="77777777" w:rsidR="00010D11" w:rsidRDefault="00010D11" w:rsidP="009E3B37">
            <w:pPr>
              <w:pStyle w:val="tdtext"/>
              <w:jc w:val="left"/>
            </w:pPr>
            <w:r>
              <w:rPr>
                <w:lang w:val="en-US"/>
              </w:rPr>
              <w:t>transports.integration_entity_id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5130D" w14:textId="77777777" w:rsidR="00010D11" w:rsidRPr="00181DEE" w:rsidRDefault="00010D11" w:rsidP="009E3B37">
            <w:pPr>
              <w:pStyle w:val="tdtext"/>
              <w:jc w:val="center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88361" w14:textId="77777777" w:rsidR="00010D11" w:rsidRDefault="00010D11" w:rsidP="009E3B37">
            <w:pPr>
              <w:pStyle w:val="tdtext"/>
              <w:jc w:val="center"/>
            </w:pPr>
            <w:r w:rsidRPr="006177A4">
              <w:t>ASSETID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1552023" w14:textId="77777777" w:rsidR="00010D11" w:rsidRPr="006177A4" w:rsidRDefault="00010D11" w:rsidP="009E3B37">
            <w:pPr>
              <w:pStyle w:val="tdtext"/>
              <w:jc w:val="center"/>
            </w:pPr>
            <w:r>
              <w:t>Строка 18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9BEE150" w14:textId="77777777" w:rsidR="00010D11" w:rsidRDefault="00010D11" w:rsidP="009E3B37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SELECT t.integration_entity_id FROM rd_own_transport rot</w:t>
            </w:r>
          </w:p>
          <w:p w14:paraId="5AD6AAFA" w14:textId="77777777" w:rsidR="00010D11" w:rsidRDefault="00010D11" w:rsidP="009E3B37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JOIN transport t ON rot.transport_id = t.id</w:t>
            </w:r>
          </w:p>
          <w:p w14:paraId="786A2EC1" w14:textId="77777777" w:rsidR="00010D11" w:rsidRPr="00096B0D" w:rsidRDefault="00010D11" w:rsidP="009E3B37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WHERE rot.id = rd_own_transport_dispatch.order_for_rd_own_transoport.id</w:t>
            </w: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C909E92" w14:textId="77777777" w:rsidR="00010D11" w:rsidRDefault="00010D11" w:rsidP="009E3B37">
            <w:pPr>
              <w:pStyle w:val="tdtext"/>
              <w:jc w:val="left"/>
            </w:pPr>
            <w:r>
              <w:t>Для собственного ТС</w:t>
            </w:r>
            <w:r w:rsidRPr="008D3186">
              <w:t xml:space="preserve"> - </w:t>
            </w:r>
            <w:r>
              <w:t>значение,</w:t>
            </w:r>
          </w:p>
          <w:p w14:paraId="732015A3" w14:textId="77777777" w:rsidR="00010D11" w:rsidRPr="008D3186" w:rsidRDefault="00010D11" w:rsidP="009E3B37">
            <w:pPr>
              <w:pStyle w:val="tdtext"/>
              <w:jc w:val="left"/>
            </w:pPr>
            <w:r>
              <w:t xml:space="preserve">для арендного - </w:t>
            </w:r>
            <w:r>
              <w:rPr>
                <w:lang w:val="en-US"/>
              </w:rPr>
              <w:t>null</w:t>
            </w:r>
          </w:p>
        </w:tc>
      </w:tr>
      <w:tr w:rsidR="00010D11" w14:paraId="219BAE0A" w14:textId="77777777" w:rsidTr="009E3B37">
        <w:trPr>
          <w:trHeight w:val="320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F16EEF" w14:textId="77777777" w:rsidR="00010D11" w:rsidRDefault="00010D11" w:rsidP="00010D11">
            <w:pPr>
              <w:pStyle w:val="tdtext"/>
              <w:numPr>
                <w:ilvl w:val="0"/>
                <w:numId w:val="19"/>
              </w:numPr>
              <w:jc w:val="center"/>
            </w:pP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639A994" w14:textId="77777777" w:rsidR="00010D11" w:rsidRDefault="00010D11" w:rsidP="009E3B37">
            <w:pPr>
              <w:pStyle w:val="tdtext"/>
              <w:jc w:val="left"/>
            </w:pPr>
            <w:r>
              <w:t>Заказы ТОРО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2B7C0A" w14:textId="77777777" w:rsidR="00010D11" w:rsidRPr="00AE11C1" w:rsidRDefault="00010D11" w:rsidP="009E3B37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toro_orders.integration_entity_id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426D58" w14:textId="77777777" w:rsidR="00010D11" w:rsidRPr="00AE11C1" w:rsidRDefault="00010D11" w:rsidP="009E3B37">
            <w:pPr>
              <w:pStyle w:val="tdtext"/>
              <w:jc w:val="center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69770D" w14:textId="77777777" w:rsidR="00010D11" w:rsidRPr="00AE11C1" w:rsidRDefault="00010D11" w:rsidP="009E3B37">
            <w:pPr>
              <w:pStyle w:val="tdtext"/>
              <w:jc w:val="center"/>
              <w:rPr>
                <w:lang w:val="en-US"/>
              </w:rPr>
            </w:pPr>
            <w:r w:rsidRPr="00123193">
              <w:t>TASK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408FC66" w14:textId="77777777" w:rsidR="00010D11" w:rsidRPr="00D5068E" w:rsidRDefault="00010D11" w:rsidP="009E3B37">
            <w:pPr>
              <w:pStyle w:val="tdtext"/>
              <w:jc w:val="center"/>
            </w:pPr>
            <w:r w:rsidRPr="00D5068E">
              <w:t>Строка</w:t>
            </w:r>
            <w:r>
              <w:rPr>
                <w:lang w:val="en-US"/>
              </w:rPr>
              <w:t xml:space="preserve"> 12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57C7A441" w14:textId="77777777" w:rsidR="00010D11" w:rsidRDefault="00010D11" w:rsidP="009E3B37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SELECT to.integration_entity_id </w:t>
            </w:r>
            <w:r>
              <w:rPr>
                <w:lang w:val="en-US"/>
              </w:rPr>
              <w:lastRenderedPageBreak/>
              <w:t>FROM rd_own_transport rot</w:t>
            </w:r>
          </w:p>
          <w:p w14:paraId="20F52B3B" w14:textId="77777777" w:rsidR="00010D11" w:rsidRDefault="00010D11" w:rsidP="009E3B37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JOIN rd on rd.id = rot.rd_id</w:t>
            </w:r>
          </w:p>
          <w:p w14:paraId="78883333" w14:textId="77777777" w:rsidR="00010D11" w:rsidRDefault="00010D11" w:rsidP="009E3B37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JOIN toro_orders to ON to.rd_id = rd.id</w:t>
            </w:r>
          </w:p>
          <w:p w14:paraId="1C211148" w14:textId="77777777" w:rsidR="00010D11" w:rsidRPr="002F05D1" w:rsidRDefault="00010D11" w:rsidP="009E3B37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WHERE rot.id = rd_own_transport_dispatch.order_for_rd_own_transoport_id</w:t>
            </w:r>
          </w:p>
        </w:tc>
        <w:tc>
          <w:tcPr>
            <w:tcW w:w="38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BA0C468" w14:textId="77777777" w:rsidR="00010D11" w:rsidRPr="00C26457" w:rsidRDefault="00010D11" w:rsidP="009E3B37">
            <w:pPr>
              <w:pStyle w:val="tdtext"/>
              <w:jc w:val="left"/>
            </w:pPr>
            <w:r>
              <w:lastRenderedPageBreak/>
              <w:t>Список заказов ТОРО, привязанных к РД, на который оформляется заявка на ТС</w:t>
            </w:r>
          </w:p>
        </w:tc>
      </w:tr>
      <w:tr w:rsidR="00010D11" w:rsidRPr="00F75D8B" w14:paraId="3D165044" w14:textId="77777777" w:rsidTr="009E3B37">
        <w:trPr>
          <w:trHeight w:val="320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06A74" w14:textId="77777777" w:rsidR="00010D11" w:rsidRDefault="00010D11" w:rsidP="00010D11">
            <w:pPr>
              <w:pStyle w:val="tdtext"/>
              <w:numPr>
                <w:ilvl w:val="0"/>
                <w:numId w:val="19"/>
              </w:numPr>
              <w:jc w:val="center"/>
            </w:pPr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2FB0E684" w14:textId="77777777" w:rsidR="00010D11" w:rsidRDefault="00010D11" w:rsidP="009E3B37">
            <w:pPr>
              <w:pStyle w:val="tdtext"/>
              <w:jc w:val="left"/>
            </w:pPr>
          </w:p>
        </w:tc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831E4" w14:textId="77777777" w:rsidR="00010D11" w:rsidRPr="002F05D1" w:rsidRDefault="00010D11" w:rsidP="009E3B37">
            <w:pPr>
              <w:pStyle w:val="tdtext"/>
              <w:jc w:val="left"/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ECCCB" w14:textId="77777777" w:rsidR="00010D11" w:rsidRPr="002F05D1" w:rsidRDefault="00010D11" w:rsidP="009E3B37">
            <w:pPr>
              <w:pStyle w:val="tdtext"/>
              <w:jc w:val="center"/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38733" w14:textId="77777777" w:rsidR="00010D11" w:rsidRPr="00123193" w:rsidRDefault="00010D11" w:rsidP="009E3B37">
            <w:pPr>
              <w:pStyle w:val="tdtext"/>
              <w:jc w:val="center"/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2D68851" w14:textId="77777777" w:rsidR="00010D11" w:rsidRPr="00D5068E" w:rsidRDefault="00010D11" w:rsidP="009E3B37">
            <w:pPr>
              <w:pStyle w:val="tdtext"/>
              <w:jc w:val="center"/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2B386EA2" w14:textId="77777777" w:rsidR="00010D11" w:rsidRDefault="00010D11" w:rsidP="009E3B37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SELECT to.integration_entity_id FROM rd_rented_transport rrt</w:t>
            </w:r>
          </w:p>
          <w:p w14:paraId="2EF90336" w14:textId="77777777" w:rsidR="00010D11" w:rsidRDefault="00010D11" w:rsidP="009E3B37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JOIN rd on rd.id = rrt.rd_id</w:t>
            </w:r>
          </w:p>
          <w:p w14:paraId="21FCF799" w14:textId="77777777" w:rsidR="00010D11" w:rsidRDefault="00010D11" w:rsidP="009E3B37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JOIN toro_orders to ON to.rd_id = rd.id</w:t>
            </w:r>
          </w:p>
          <w:p w14:paraId="00B37F47" w14:textId="77777777" w:rsidR="00010D11" w:rsidRPr="00071771" w:rsidRDefault="00010D11" w:rsidP="009E3B37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WHERE rt.id = rd_rented_transport_dispatch.order_for_rd_rented_transoport_id</w:t>
            </w:r>
          </w:p>
        </w:tc>
        <w:tc>
          <w:tcPr>
            <w:tcW w:w="38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1268058" w14:textId="77777777" w:rsidR="00010D11" w:rsidRPr="00071771" w:rsidRDefault="00010D11" w:rsidP="009E3B37">
            <w:pPr>
              <w:pStyle w:val="tdtext"/>
              <w:jc w:val="left"/>
              <w:rPr>
                <w:lang w:val="en-US"/>
              </w:rPr>
            </w:pPr>
          </w:p>
        </w:tc>
      </w:tr>
      <w:tr w:rsidR="00010D11" w14:paraId="4B667120" w14:textId="77777777" w:rsidTr="009E3B37">
        <w:trPr>
          <w:trHeight w:val="32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20AB2" w14:textId="77777777" w:rsidR="00010D11" w:rsidRPr="00071771" w:rsidRDefault="00010D11" w:rsidP="00010D11">
            <w:pPr>
              <w:pStyle w:val="tdtext"/>
              <w:numPr>
                <w:ilvl w:val="0"/>
                <w:numId w:val="19"/>
              </w:numPr>
              <w:jc w:val="center"/>
              <w:rPr>
                <w:lang w:val="en-U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B310C8D" w14:textId="77777777" w:rsidR="00010D11" w:rsidRDefault="00010D11" w:rsidP="009E3B37">
            <w:pPr>
              <w:pStyle w:val="tdtext"/>
              <w:jc w:val="left"/>
            </w:pPr>
            <w:r>
              <w:t>Вид транспорта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B7EC7" w14:textId="77777777" w:rsidR="00010D11" w:rsidRPr="00AE11C1" w:rsidRDefault="00010D11" w:rsidP="009E3B37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object_types.integration_entity_id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B4E04" w14:textId="77777777" w:rsidR="00010D11" w:rsidRPr="00AE11C1" w:rsidRDefault="00010D11" w:rsidP="009E3B37">
            <w:pPr>
              <w:pStyle w:val="tdtext"/>
              <w:jc w:val="center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CD25C" w14:textId="77777777" w:rsidR="00010D11" w:rsidRPr="00AE11C1" w:rsidRDefault="00010D11" w:rsidP="009E3B37">
            <w:pPr>
              <w:pStyle w:val="tdtext"/>
              <w:jc w:val="center"/>
              <w:rPr>
                <w:lang w:val="en-US"/>
              </w:rPr>
            </w:pPr>
            <w:r w:rsidRPr="00123193">
              <w:t>PLTYPE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294EE445" w14:textId="77777777" w:rsidR="00010D11" w:rsidRPr="00D5068E" w:rsidRDefault="00010D11" w:rsidP="009E3B37">
            <w:pPr>
              <w:pStyle w:val="tdtext"/>
              <w:jc w:val="center"/>
            </w:pPr>
            <w:r>
              <w:t>Строка 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52980488" w14:textId="77777777" w:rsidR="00010D11" w:rsidRDefault="00010D11" w:rsidP="009E3B37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SELECT ot.integration_entity_id FROM rd_rented_transport rrt</w:t>
            </w:r>
          </w:p>
          <w:p w14:paraId="2CF2AA9A" w14:textId="77777777" w:rsidR="00010D11" w:rsidRDefault="00010D11" w:rsidP="009E3B37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JOIN object_types ot ON rrt.object_type_id = ot.id</w:t>
            </w:r>
          </w:p>
          <w:p w14:paraId="74879D93" w14:textId="77777777" w:rsidR="00010D11" w:rsidRDefault="00010D11" w:rsidP="009E3B37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WHERE rrt.id = rd_rented_transport_dispatch.order_for_rented_transoport_id</w:t>
            </w: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1B5031F" w14:textId="77777777" w:rsidR="00010D11" w:rsidRDefault="00010D11" w:rsidP="009E3B37">
            <w:pPr>
              <w:pStyle w:val="tdtext"/>
              <w:jc w:val="left"/>
            </w:pPr>
            <w:r>
              <w:t>Для собственного ТС -</w:t>
            </w:r>
            <w:r w:rsidRPr="008D3186">
              <w:t xml:space="preserve"> </w:t>
            </w:r>
            <w:r>
              <w:rPr>
                <w:lang w:val="en-US"/>
              </w:rPr>
              <w:t>null</w:t>
            </w:r>
            <w:r>
              <w:t>,</w:t>
            </w:r>
          </w:p>
          <w:p w14:paraId="68457355" w14:textId="77777777" w:rsidR="00010D11" w:rsidRPr="006E2CC2" w:rsidRDefault="00010D11" w:rsidP="009E3B37">
            <w:pPr>
              <w:pStyle w:val="tdtext"/>
              <w:jc w:val="left"/>
            </w:pPr>
            <w:r>
              <w:t>для арендного - значение</w:t>
            </w:r>
          </w:p>
        </w:tc>
      </w:tr>
      <w:tr w:rsidR="00DB1847" w14:paraId="36F21965" w14:textId="77777777" w:rsidTr="009E3B37">
        <w:trPr>
          <w:trHeight w:val="320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EAC05" w14:textId="77777777" w:rsidR="00DB1847" w:rsidRDefault="00DB1847" w:rsidP="00DB1847">
            <w:pPr>
              <w:pStyle w:val="tdtext"/>
              <w:numPr>
                <w:ilvl w:val="0"/>
                <w:numId w:val="19"/>
              </w:numPr>
              <w:jc w:val="center"/>
            </w:pP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1EA1C07" w14:textId="77777777" w:rsidR="00DB1847" w:rsidRDefault="00DB1847" w:rsidP="00DB1847">
            <w:pPr>
              <w:pStyle w:val="tdtext"/>
              <w:jc w:val="left"/>
            </w:pPr>
            <w:r>
              <w:t>Табельный номер машиниста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1F4B5" w14:textId="1B9FEAF0" w:rsidR="00DB1847" w:rsidRDefault="00DB1847" w:rsidP="00DB1847">
            <w:pPr>
              <w:pStyle w:val="tdtext"/>
              <w:jc w:val="left"/>
            </w:pPr>
            <w:r>
              <w:rPr>
                <w:lang w:val="en-US"/>
              </w:rPr>
              <w:t>employee.emp_number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5BE7C" w14:textId="0C637BCB" w:rsidR="00DB1847" w:rsidRDefault="00DB1847" w:rsidP="00DB1847">
            <w:pPr>
              <w:pStyle w:val="tdtext"/>
              <w:jc w:val="center"/>
            </w:pPr>
            <w:r>
              <w:rPr>
                <w:lang w:val="en-US"/>
              </w:rPr>
              <w:t>text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98945" w14:textId="531B9D2B" w:rsidR="00DB1847" w:rsidRDefault="00DB1847" w:rsidP="00DB1847">
            <w:pPr>
              <w:pStyle w:val="tdtext"/>
              <w:jc w:val="center"/>
            </w:pPr>
            <w:r w:rsidRPr="00123193">
              <w:t>DRIVER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B93D6F7" w14:textId="16FC2BF8" w:rsidR="00DB1847" w:rsidRPr="00D5068E" w:rsidRDefault="00DB1847" w:rsidP="00DB1847">
            <w:pPr>
              <w:pStyle w:val="tdtext"/>
              <w:jc w:val="center"/>
            </w:pPr>
            <w:r>
              <w:t>Строка 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41AA6C5E" w14:textId="77777777" w:rsidR="00DB1847" w:rsidRPr="00AC4609" w:rsidRDefault="00DB1847" w:rsidP="00DB1847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 w:rsidRPr="00AC4609">
              <w:rPr>
                <w:sz w:val="22"/>
                <w:lang w:val="en-US"/>
              </w:rPr>
              <w:t xml:space="preserve">SELECT e.emp_number FROM </w:t>
            </w:r>
            <w:r>
              <w:rPr>
                <w:sz w:val="22"/>
                <w:lang w:val="en-US"/>
              </w:rPr>
              <w:t>rd_own_</w:t>
            </w:r>
            <w:r w:rsidRPr="00AC4609">
              <w:rPr>
                <w:sz w:val="22"/>
                <w:lang w:val="en-US"/>
              </w:rPr>
              <w:t xml:space="preserve">transport </w:t>
            </w:r>
            <w:r>
              <w:rPr>
                <w:sz w:val="22"/>
                <w:lang w:val="en-US"/>
              </w:rPr>
              <w:t>ro</w:t>
            </w:r>
            <w:r w:rsidRPr="00AC4609">
              <w:rPr>
                <w:sz w:val="22"/>
                <w:lang w:val="en-US"/>
              </w:rPr>
              <w:t>t</w:t>
            </w:r>
          </w:p>
          <w:p w14:paraId="420C2A2E" w14:textId="77777777" w:rsidR="00DB1847" w:rsidRPr="00AC4609" w:rsidRDefault="00DB1847" w:rsidP="00DB1847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 w:rsidRPr="00AC4609">
              <w:rPr>
                <w:sz w:val="22"/>
                <w:lang w:val="en-US"/>
              </w:rPr>
              <w:t xml:space="preserve">JOIN brigade_on_employee boe on </w:t>
            </w:r>
            <w:r>
              <w:rPr>
                <w:sz w:val="22"/>
                <w:lang w:val="en-US"/>
              </w:rPr>
              <w:t>rot</w:t>
            </w:r>
            <w:r w:rsidRPr="00AC4609">
              <w:rPr>
                <w:sz w:val="22"/>
                <w:lang w:val="en-US"/>
              </w:rPr>
              <w:t>.driver_id = boe.id</w:t>
            </w:r>
          </w:p>
          <w:p w14:paraId="67BB01AC" w14:textId="77777777" w:rsidR="00DB1847" w:rsidRPr="00AC4609" w:rsidRDefault="00DB1847" w:rsidP="00DB1847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 w:rsidRPr="00AC4609">
              <w:rPr>
                <w:sz w:val="22"/>
                <w:lang w:val="en-US"/>
              </w:rPr>
              <w:t>JOIN employee e ON boe.employee_id  = e.id</w:t>
            </w:r>
          </w:p>
          <w:p w14:paraId="0C3C10F5" w14:textId="77777777" w:rsidR="00DB1847" w:rsidRPr="00995221" w:rsidRDefault="00DB1847" w:rsidP="00DB1847">
            <w:pPr>
              <w:pStyle w:val="tdtext"/>
              <w:jc w:val="left"/>
              <w:rPr>
                <w:highlight w:val="yellow"/>
                <w:lang w:val="en-US"/>
              </w:rPr>
            </w:pPr>
            <w:r w:rsidRPr="00AC4609">
              <w:rPr>
                <w:lang w:val="en-US"/>
              </w:rPr>
              <w:t xml:space="preserve">WHERE </w:t>
            </w:r>
            <w:r>
              <w:rPr>
                <w:lang w:val="en-US"/>
              </w:rPr>
              <w:t>ro</w:t>
            </w:r>
            <w:r w:rsidRPr="00AC4609">
              <w:rPr>
                <w:lang w:val="en-US"/>
              </w:rPr>
              <w:t xml:space="preserve">t.id = </w:t>
            </w:r>
            <w:r>
              <w:rPr>
                <w:lang w:val="en-US"/>
              </w:rPr>
              <w:t>rd_own_</w:t>
            </w:r>
            <w:r w:rsidRPr="00AC4609">
              <w:rPr>
                <w:lang w:val="en-US"/>
              </w:rPr>
              <w:t>transport_dispatch.</w:t>
            </w:r>
            <w:r>
              <w:rPr>
                <w:lang w:val="en-US"/>
              </w:rPr>
              <w:t>order_for_rd_own_</w:t>
            </w:r>
            <w:r w:rsidRPr="00AC4609">
              <w:rPr>
                <w:lang w:val="en-US"/>
              </w:rPr>
              <w:t>transoport_id</w:t>
            </w:r>
          </w:p>
        </w:tc>
        <w:tc>
          <w:tcPr>
            <w:tcW w:w="38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76348F0" w14:textId="77777777" w:rsidR="00DB1847" w:rsidRPr="00C26457" w:rsidRDefault="00DB1847" w:rsidP="00DB1847">
            <w:pPr>
              <w:pStyle w:val="tdtext"/>
              <w:jc w:val="left"/>
            </w:pPr>
            <w:r>
              <w:t xml:space="preserve">Сотрудник, указанный в поле </w:t>
            </w:r>
            <w:r>
              <w:rPr>
                <w:lang w:val="en-US"/>
              </w:rPr>
              <w:t>driver</w:t>
            </w:r>
            <w:r w:rsidRPr="00C26457">
              <w:t>_</w:t>
            </w:r>
            <w:r>
              <w:rPr>
                <w:lang w:val="en-US"/>
              </w:rPr>
              <w:t>id</w:t>
            </w:r>
            <w:r>
              <w:t xml:space="preserve">, может быть </w:t>
            </w:r>
            <w:r>
              <w:rPr>
                <w:lang w:val="en-US"/>
              </w:rPr>
              <w:t>null</w:t>
            </w:r>
          </w:p>
        </w:tc>
      </w:tr>
      <w:tr w:rsidR="00010D11" w:rsidRPr="00F75D8B" w14:paraId="07380BEF" w14:textId="77777777" w:rsidTr="009E3B37">
        <w:trPr>
          <w:trHeight w:val="320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51B6D" w14:textId="77777777" w:rsidR="00010D11" w:rsidRDefault="00010D11" w:rsidP="009E3B37">
            <w:pPr>
              <w:pStyle w:val="tdtext"/>
              <w:ind w:left="720"/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24B9CF02" w14:textId="77777777" w:rsidR="00010D11" w:rsidRDefault="00010D11" w:rsidP="009E3B37">
            <w:pPr>
              <w:pStyle w:val="tdtext"/>
              <w:jc w:val="left"/>
            </w:pPr>
          </w:p>
        </w:tc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7523A" w14:textId="77777777" w:rsidR="00010D11" w:rsidRPr="000D18D9" w:rsidRDefault="00010D11" w:rsidP="009E3B37">
            <w:pPr>
              <w:pStyle w:val="tdtext"/>
              <w:jc w:val="left"/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A3986" w14:textId="77777777" w:rsidR="00010D11" w:rsidRDefault="00010D11" w:rsidP="009E3B37">
            <w:pPr>
              <w:pStyle w:val="tdtext"/>
              <w:jc w:val="center"/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D9F96" w14:textId="77777777" w:rsidR="00010D11" w:rsidRPr="00123193" w:rsidRDefault="00010D11" w:rsidP="009E3B37">
            <w:pPr>
              <w:pStyle w:val="tdtext"/>
              <w:jc w:val="center"/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3100DD1" w14:textId="77777777" w:rsidR="00010D11" w:rsidRDefault="00010D11" w:rsidP="009E3B37">
            <w:pPr>
              <w:pStyle w:val="tdtext"/>
              <w:jc w:val="center"/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9EED9FB" w14:textId="77777777" w:rsidR="00010D11" w:rsidRPr="00AC4609" w:rsidRDefault="00010D11" w:rsidP="009E3B37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 w:rsidRPr="00AC4609">
              <w:rPr>
                <w:sz w:val="22"/>
                <w:lang w:val="en-US"/>
              </w:rPr>
              <w:t xml:space="preserve">SELECT e.emp_number FROM </w:t>
            </w:r>
            <w:r>
              <w:rPr>
                <w:sz w:val="22"/>
                <w:lang w:val="en-US"/>
              </w:rPr>
              <w:t>rd_rented_</w:t>
            </w:r>
            <w:r w:rsidRPr="00AC4609">
              <w:rPr>
                <w:sz w:val="22"/>
                <w:lang w:val="en-US"/>
              </w:rPr>
              <w:t xml:space="preserve">transport </w:t>
            </w:r>
            <w:r>
              <w:rPr>
                <w:sz w:val="22"/>
                <w:lang w:val="en-US"/>
              </w:rPr>
              <w:t>rr</w:t>
            </w:r>
            <w:r w:rsidRPr="00AC4609">
              <w:rPr>
                <w:sz w:val="22"/>
                <w:lang w:val="en-US"/>
              </w:rPr>
              <w:t>t</w:t>
            </w:r>
          </w:p>
          <w:p w14:paraId="2B2D1780" w14:textId="77777777" w:rsidR="00010D11" w:rsidRPr="00AC4609" w:rsidRDefault="00010D11" w:rsidP="009E3B37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JOIN</w:t>
            </w:r>
            <w:r w:rsidRPr="00AC4609">
              <w:rPr>
                <w:sz w:val="22"/>
                <w:lang w:val="en-US"/>
              </w:rPr>
              <w:t xml:space="preserve"> brigade_on_employee boe on </w:t>
            </w:r>
            <w:r>
              <w:rPr>
                <w:sz w:val="22"/>
                <w:lang w:val="en-US"/>
              </w:rPr>
              <w:t>rr</w:t>
            </w:r>
            <w:r w:rsidRPr="00AC4609">
              <w:rPr>
                <w:sz w:val="22"/>
                <w:lang w:val="en-US"/>
              </w:rPr>
              <w:t>t.driver_id = boe.id</w:t>
            </w:r>
          </w:p>
          <w:p w14:paraId="7BEB4E81" w14:textId="77777777" w:rsidR="00010D11" w:rsidRPr="00AC4609" w:rsidRDefault="00010D11" w:rsidP="009E3B37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 w:rsidRPr="00AC4609">
              <w:rPr>
                <w:sz w:val="22"/>
                <w:lang w:val="en-US"/>
              </w:rPr>
              <w:t>JOIN employee e ON boe.employee_id  = e.id</w:t>
            </w:r>
          </w:p>
          <w:p w14:paraId="0D2FB63C" w14:textId="77777777" w:rsidR="00010D11" w:rsidRPr="00995221" w:rsidRDefault="00010D11" w:rsidP="009E3B37">
            <w:pPr>
              <w:pStyle w:val="tdtext"/>
              <w:jc w:val="left"/>
              <w:rPr>
                <w:highlight w:val="yellow"/>
                <w:lang w:val="en-US"/>
              </w:rPr>
            </w:pPr>
            <w:r w:rsidRPr="00AC4609">
              <w:rPr>
                <w:lang w:val="en-US"/>
              </w:rPr>
              <w:t xml:space="preserve">WHERE </w:t>
            </w:r>
            <w:r>
              <w:rPr>
                <w:lang w:val="en-US"/>
              </w:rPr>
              <w:t>rr</w:t>
            </w:r>
            <w:r w:rsidRPr="00AC4609">
              <w:rPr>
                <w:lang w:val="en-US"/>
              </w:rPr>
              <w:t xml:space="preserve">t.id = </w:t>
            </w:r>
            <w:r>
              <w:rPr>
                <w:lang w:val="en-US"/>
              </w:rPr>
              <w:t>rd_rented_</w:t>
            </w:r>
            <w:r w:rsidRPr="00AC4609">
              <w:rPr>
                <w:lang w:val="en-US"/>
              </w:rPr>
              <w:t>transport_dispatch.</w:t>
            </w:r>
            <w:r>
              <w:rPr>
                <w:lang w:val="en-US"/>
              </w:rPr>
              <w:t>order_for_rented_</w:t>
            </w:r>
            <w:r w:rsidRPr="00AC4609">
              <w:rPr>
                <w:lang w:val="en-US"/>
              </w:rPr>
              <w:t>transoport_id</w:t>
            </w:r>
          </w:p>
        </w:tc>
        <w:tc>
          <w:tcPr>
            <w:tcW w:w="3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A6EC993" w14:textId="77777777" w:rsidR="00010D11" w:rsidRPr="00D36682" w:rsidRDefault="00010D11" w:rsidP="009E3B37">
            <w:pPr>
              <w:pStyle w:val="tdtext"/>
              <w:jc w:val="left"/>
              <w:rPr>
                <w:lang w:val="en-US"/>
              </w:rPr>
            </w:pPr>
          </w:p>
        </w:tc>
      </w:tr>
      <w:tr w:rsidR="00DB1847" w:rsidRPr="00923FFD" w14:paraId="7F37AA90" w14:textId="77777777" w:rsidTr="00D316FB">
        <w:trPr>
          <w:trHeight w:val="320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FBC62C" w14:textId="77777777" w:rsidR="00DB1847" w:rsidRPr="00F42C10" w:rsidRDefault="00DB1847" w:rsidP="00DB1847">
            <w:pPr>
              <w:pStyle w:val="tdtext"/>
              <w:numPr>
                <w:ilvl w:val="0"/>
                <w:numId w:val="19"/>
              </w:numPr>
              <w:rPr>
                <w:lang w:val="en-US"/>
              </w:rPr>
            </w:pP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62EE71A8" w14:textId="73B31FDB" w:rsidR="00DB1847" w:rsidRDefault="00DB1847" w:rsidP="00DB1847">
            <w:pPr>
              <w:pStyle w:val="tdtext"/>
              <w:jc w:val="left"/>
            </w:pPr>
            <w:commentRangeStart w:id="45"/>
            <w:commentRangeStart w:id="46"/>
            <w:r>
              <w:t xml:space="preserve">Табельный номер </w:t>
            </w:r>
            <w:commentRangeEnd w:id="45"/>
            <w:r w:rsidR="00775D57">
              <w:rPr>
                <w:rStyle w:val="a4"/>
                <w:lang w:eastAsia="en-US"/>
              </w:rPr>
              <w:commentReference w:id="45"/>
            </w:r>
            <w:commentRangeEnd w:id="46"/>
            <w:r w:rsidR="000C6E87">
              <w:rPr>
                <w:rStyle w:val="a4"/>
                <w:lang w:eastAsia="en-US"/>
              </w:rPr>
              <w:commentReference w:id="46"/>
            </w:r>
            <w:r>
              <w:t>«Заказчика» ТС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08B149E" w14:textId="6A70C51D" w:rsidR="00DB1847" w:rsidRPr="000D18D9" w:rsidRDefault="00DB1847" w:rsidP="00DB1847">
            <w:pPr>
              <w:pStyle w:val="tdtext"/>
              <w:jc w:val="left"/>
            </w:pPr>
            <w:r>
              <w:rPr>
                <w:lang w:val="en-US"/>
              </w:rPr>
              <w:t>employee.emp_number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22A2E264" w14:textId="0346DC7B" w:rsidR="00DB1847" w:rsidRDefault="00DB1847" w:rsidP="00DB1847">
            <w:pPr>
              <w:pStyle w:val="tdtext"/>
              <w:jc w:val="center"/>
            </w:pPr>
            <w:r>
              <w:rPr>
                <w:lang w:val="en-US"/>
              </w:rPr>
              <w:t>text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DD3ECDE" w14:textId="06D0AC11" w:rsidR="00DB1847" w:rsidRPr="003C7E28" w:rsidRDefault="003C7E28" w:rsidP="00DB1847">
            <w:pPr>
              <w:pStyle w:val="tdtext"/>
              <w:jc w:val="center"/>
              <w:rPr>
                <w:lang w:val="en-US"/>
              </w:rPr>
            </w:pPr>
            <w:r>
              <w:rPr>
                <w:lang w:val="en-US"/>
              </w:rPr>
              <w:t>RESP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2632F8FC" w14:textId="196664A0" w:rsidR="00DB1847" w:rsidRDefault="00DB1847" w:rsidP="00DB1847">
            <w:pPr>
              <w:pStyle w:val="tdtext"/>
              <w:jc w:val="center"/>
            </w:pPr>
            <w:r>
              <w:t>Строка 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29DCD2B7" w14:textId="2548098E" w:rsidR="00DB1847" w:rsidRDefault="00230750" w:rsidP="00DB1847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SELECT e.emp_number FROM rd_own_transport</w:t>
            </w:r>
            <w:r w:rsidR="00E42859">
              <w:rPr>
                <w:sz w:val="22"/>
                <w:lang w:val="en-US"/>
              </w:rPr>
              <w:t xml:space="preserve"> rot</w:t>
            </w:r>
          </w:p>
          <w:p w14:paraId="57A35899" w14:textId="4FFF9AE9" w:rsidR="00083327" w:rsidRDefault="00083327" w:rsidP="00DB1847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JOIN rd ON rot.rd_id = rd.id</w:t>
            </w:r>
          </w:p>
          <w:p w14:paraId="7D586D5A" w14:textId="77777777" w:rsidR="00E42859" w:rsidRDefault="00E42859" w:rsidP="00DB1847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JOIN brigade_on_employee </w:t>
            </w:r>
            <w:r>
              <w:rPr>
                <w:sz w:val="22"/>
                <w:lang w:val="en-US"/>
              </w:rPr>
              <w:lastRenderedPageBreak/>
              <w:t xml:space="preserve">boe ON </w:t>
            </w:r>
            <w:r w:rsidR="00083327">
              <w:rPr>
                <w:sz w:val="22"/>
                <w:lang w:val="en-US"/>
              </w:rPr>
              <w:t>rd.brigade_id = boe.brigade_id</w:t>
            </w:r>
          </w:p>
          <w:p w14:paraId="0EDEB765" w14:textId="77777777" w:rsidR="00447E8A" w:rsidRDefault="00447E8A" w:rsidP="00DB1847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JOIN employee e ON boe.employee_id = e.id</w:t>
            </w:r>
          </w:p>
          <w:p w14:paraId="234F816D" w14:textId="77777777" w:rsidR="00447E8A" w:rsidRDefault="00447E8A" w:rsidP="00DB1847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WHERE boe.nds_right_type = ‘</w:t>
            </w:r>
            <w:r w:rsidRPr="00447E8A">
              <w:rPr>
                <w:sz w:val="22"/>
                <w:lang w:val="en-US"/>
              </w:rPr>
              <w:t>issuer_order</w:t>
            </w:r>
            <w:r>
              <w:rPr>
                <w:sz w:val="22"/>
                <w:lang w:val="en-US"/>
              </w:rPr>
              <w:t>’</w:t>
            </w:r>
          </w:p>
          <w:p w14:paraId="67455BCE" w14:textId="77777777" w:rsidR="00447E8A" w:rsidRDefault="005F523C" w:rsidP="00DB1847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AND</w:t>
            </w:r>
          </w:p>
          <w:p w14:paraId="0C86AA73" w14:textId="6ADFD143" w:rsidR="005F523C" w:rsidRPr="00AC4609" w:rsidRDefault="005F523C" w:rsidP="00DB1847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lang w:val="en-US"/>
              </w:rPr>
              <w:t>ro</w:t>
            </w:r>
            <w:r w:rsidRPr="00AC4609">
              <w:rPr>
                <w:lang w:val="en-US"/>
              </w:rPr>
              <w:t xml:space="preserve">t.id = </w:t>
            </w:r>
            <w:r>
              <w:rPr>
                <w:lang w:val="en-US"/>
              </w:rPr>
              <w:t>rd_own_</w:t>
            </w:r>
            <w:r w:rsidRPr="00AC4609">
              <w:rPr>
                <w:lang w:val="en-US"/>
              </w:rPr>
              <w:t>transport_dispatch.</w:t>
            </w:r>
            <w:r>
              <w:rPr>
                <w:lang w:val="en-US"/>
              </w:rPr>
              <w:t>order_for_rd_own_</w:t>
            </w:r>
            <w:r w:rsidRPr="00AC4609">
              <w:rPr>
                <w:lang w:val="en-US"/>
              </w:rPr>
              <w:t>transoport_id</w:t>
            </w:r>
          </w:p>
        </w:tc>
        <w:tc>
          <w:tcPr>
            <w:tcW w:w="38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696E314E" w14:textId="77777777" w:rsidR="00923FFD" w:rsidRPr="00923FFD" w:rsidRDefault="00CF7C98" w:rsidP="009A20A2">
            <w:pPr>
              <w:pStyle w:val="tdtext"/>
              <w:jc w:val="left"/>
            </w:pPr>
            <w:r>
              <w:lastRenderedPageBreak/>
              <w:t xml:space="preserve">В случае если </w:t>
            </w:r>
            <w:r>
              <w:rPr>
                <w:lang w:val="en-US"/>
              </w:rPr>
              <w:t>rd</w:t>
            </w:r>
            <w:r w:rsidRPr="00CF7C98">
              <w:t>.</w:t>
            </w:r>
            <w:r w:rsidR="00923FFD">
              <w:rPr>
                <w:lang w:val="en-US"/>
              </w:rPr>
              <w:t>type</w:t>
            </w:r>
            <w:r w:rsidR="00923FFD" w:rsidRPr="00923FFD">
              <w:t>_</w:t>
            </w:r>
            <w:r w:rsidR="00923FFD">
              <w:rPr>
                <w:lang w:val="en-US"/>
              </w:rPr>
              <w:t>of</w:t>
            </w:r>
            <w:r w:rsidR="00923FFD" w:rsidRPr="00923FFD">
              <w:t>_</w:t>
            </w:r>
            <w:r w:rsidR="00923FFD">
              <w:rPr>
                <w:lang w:val="en-US"/>
              </w:rPr>
              <w:t>nds</w:t>
            </w:r>
            <w:r w:rsidR="00923FFD" w:rsidRPr="00923FFD">
              <w:t xml:space="preserve"> =</w:t>
            </w:r>
          </w:p>
          <w:p w14:paraId="3990D30B" w14:textId="10A8BE2F" w:rsidR="00CF3EDA" w:rsidRDefault="00CF3EDA" w:rsidP="009A20A2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‘</w:t>
            </w:r>
            <w:r w:rsidR="00CF7C98">
              <w:rPr>
                <w:lang w:val="en-US"/>
              </w:rPr>
              <w:t>work</w:t>
            </w:r>
            <w:r w:rsidR="00CF7C98" w:rsidRPr="00923FFD">
              <w:rPr>
                <w:lang w:val="en-US"/>
              </w:rPr>
              <w:t>_</w:t>
            </w:r>
            <w:r w:rsidR="00CF7C98">
              <w:rPr>
                <w:lang w:val="en-US"/>
              </w:rPr>
              <w:t>permit</w:t>
            </w:r>
            <w:r>
              <w:rPr>
                <w:lang w:val="en-US"/>
              </w:rPr>
              <w:t>’</w:t>
            </w:r>
          </w:p>
          <w:p w14:paraId="77407520" w14:textId="77777777" w:rsidR="00CF3EDA" w:rsidRDefault="00923FFD" w:rsidP="009A20A2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or</w:t>
            </w:r>
          </w:p>
          <w:p w14:paraId="2545BB85" w14:textId="2BCE0E58" w:rsidR="00DB1847" w:rsidRPr="00923FFD" w:rsidRDefault="00CF3EDA" w:rsidP="009A20A2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‘</w:t>
            </w:r>
            <w:r w:rsidR="00CF7C98">
              <w:rPr>
                <w:lang w:val="en-US"/>
              </w:rPr>
              <w:t>order</w:t>
            </w:r>
            <w:r>
              <w:rPr>
                <w:lang w:val="en-US"/>
              </w:rPr>
              <w:t>’</w:t>
            </w:r>
          </w:p>
        </w:tc>
      </w:tr>
      <w:tr w:rsidR="005F523C" w:rsidRPr="00F75D8B" w14:paraId="103CE011" w14:textId="77777777" w:rsidTr="00D316FB">
        <w:trPr>
          <w:trHeight w:val="320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C6C166" w14:textId="77777777" w:rsidR="005F523C" w:rsidRPr="00923FFD" w:rsidRDefault="005F523C" w:rsidP="005F523C">
            <w:pPr>
              <w:pStyle w:val="tdtext"/>
              <w:numPr>
                <w:ilvl w:val="0"/>
                <w:numId w:val="19"/>
              </w:numPr>
              <w:rPr>
                <w:lang w:val="en-US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CF60D3F" w14:textId="77777777" w:rsidR="005F523C" w:rsidRPr="00923FFD" w:rsidRDefault="005F523C" w:rsidP="005F523C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66DD4A" w14:textId="77777777" w:rsidR="005F523C" w:rsidRPr="00923FFD" w:rsidRDefault="005F523C" w:rsidP="005F523C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442A96" w14:textId="77777777" w:rsidR="005F523C" w:rsidRPr="00923FFD" w:rsidRDefault="005F523C" w:rsidP="005F523C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229A00" w14:textId="77777777" w:rsidR="005F523C" w:rsidRPr="00923FFD" w:rsidRDefault="005F523C" w:rsidP="005F523C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F7AE637" w14:textId="77777777" w:rsidR="005F523C" w:rsidRPr="00923FFD" w:rsidRDefault="005F523C" w:rsidP="005F523C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6AE7B07C" w14:textId="7685C82C" w:rsidR="005F523C" w:rsidRDefault="005F523C" w:rsidP="005F523C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SELECT e.emp_number FROM rd_rented_transport rrt</w:t>
            </w:r>
          </w:p>
          <w:p w14:paraId="556A798F" w14:textId="6574432F" w:rsidR="005F523C" w:rsidRDefault="005F523C" w:rsidP="005F523C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JOIN rd ON rrt.rd_id = rd.id</w:t>
            </w:r>
          </w:p>
          <w:p w14:paraId="70C64E2B" w14:textId="77777777" w:rsidR="005F523C" w:rsidRDefault="005F523C" w:rsidP="005F523C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JOIN brigade_on_employee boe ON rd.brigade_id = boe.brigade_id</w:t>
            </w:r>
          </w:p>
          <w:p w14:paraId="02B1C50E" w14:textId="77777777" w:rsidR="005F523C" w:rsidRDefault="005F523C" w:rsidP="005F523C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JOIN employee e ON boe.employee_id = e.id</w:t>
            </w:r>
          </w:p>
          <w:p w14:paraId="78E16042" w14:textId="77777777" w:rsidR="005F523C" w:rsidRDefault="005F523C" w:rsidP="005F523C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WHERE boe.nds_right_type = ‘</w:t>
            </w:r>
            <w:r w:rsidRPr="00447E8A">
              <w:rPr>
                <w:sz w:val="22"/>
                <w:lang w:val="en-US"/>
              </w:rPr>
              <w:t>issuer_order</w:t>
            </w:r>
            <w:r>
              <w:rPr>
                <w:sz w:val="22"/>
                <w:lang w:val="en-US"/>
              </w:rPr>
              <w:t>’</w:t>
            </w:r>
          </w:p>
          <w:p w14:paraId="7936AA54" w14:textId="77777777" w:rsidR="005F523C" w:rsidRDefault="005F523C" w:rsidP="005F523C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AND</w:t>
            </w:r>
          </w:p>
          <w:p w14:paraId="68DE9B54" w14:textId="12F283BF" w:rsidR="005F523C" w:rsidRPr="00923FFD" w:rsidRDefault="005F523C" w:rsidP="005F523C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lang w:val="en-US"/>
              </w:rPr>
              <w:t>rr</w:t>
            </w:r>
            <w:r w:rsidRPr="00AC4609">
              <w:rPr>
                <w:lang w:val="en-US"/>
              </w:rPr>
              <w:t xml:space="preserve">t.id = </w:t>
            </w:r>
            <w:r>
              <w:rPr>
                <w:lang w:val="en-US"/>
              </w:rPr>
              <w:t>rd_reented_</w:t>
            </w:r>
            <w:r w:rsidRPr="00AC4609">
              <w:rPr>
                <w:lang w:val="en-US"/>
              </w:rPr>
              <w:t>transport_dispatch.</w:t>
            </w:r>
            <w:r>
              <w:rPr>
                <w:lang w:val="en-US"/>
              </w:rPr>
              <w:t>order_for_rd_</w:t>
            </w:r>
            <w:r w:rsidR="00A72867">
              <w:rPr>
                <w:lang w:val="en-US"/>
              </w:rPr>
              <w:t>rented</w:t>
            </w:r>
            <w:r>
              <w:rPr>
                <w:lang w:val="en-US"/>
              </w:rPr>
              <w:t>_</w:t>
            </w:r>
            <w:r w:rsidRPr="00AC4609">
              <w:rPr>
                <w:lang w:val="en-US"/>
              </w:rPr>
              <w:t>transoport_id</w:t>
            </w:r>
          </w:p>
        </w:tc>
        <w:tc>
          <w:tcPr>
            <w:tcW w:w="3825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3EF9CD11" w14:textId="77777777" w:rsidR="005F523C" w:rsidRPr="00923FFD" w:rsidRDefault="005F523C" w:rsidP="005F523C">
            <w:pPr>
              <w:pStyle w:val="tdtext"/>
              <w:jc w:val="left"/>
              <w:rPr>
                <w:lang w:val="en-US"/>
              </w:rPr>
            </w:pPr>
          </w:p>
        </w:tc>
      </w:tr>
      <w:tr w:rsidR="00EC3052" w:rsidRPr="00F75D8B" w14:paraId="2E29F0DA" w14:textId="77777777" w:rsidTr="00D316FB">
        <w:trPr>
          <w:trHeight w:val="320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788806" w14:textId="77777777" w:rsidR="00EC3052" w:rsidRPr="00923FFD" w:rsidRDefault="00EC3052" w:rsidP="00EC3052">
            <w:pPr>
              <w:pStyle w:val="tdtext"/>
              <w:numPr>
                <w:ilvl w:val="0"/>
                <w:numId w:val="19"/>
              </w:numPr>
              <w:rPr>
                <w:lang w:val="en-US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5074159" w14:textId="77777777" w:rsidR="00EC3052" w:rsidRPr="00923FFD" w:rsidRDefault="00EC3052" w:rsidP="00EC3052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62ADDA" w14:textId="77777777" w:rsidR="00EC3052" w:rsidRPr="00923FFD" w:rsidRDefault="00EC3052" w:rsidP="00EC3052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B458B7" w14:textId="77777777" w:rsidR="00EC3052" w:rsidRPr="00923FFD" w:rsidRDefault="00EC3052" w:rsidP="00EC3052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BC3A1F" w14:textId="77777777" w:rsidR="00EC3052" w:rsidRPr="00923FFD" w:rsidRDefault="00EC3052" w:rsidP="00EC3052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B0EA8B3" w14:textId="77777777" w:rsidR="00EC3052" w:rsidRPr="00923FFD" w:rsidRDefault="00EC3052" w:rsidP="00EC3052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7250358B" w14:textId="77777777" w:rsidR="00EC3052" w:rsidRDefault="00EC3052" w:rsidP="00EC3052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SELECT e.emp_number FROM rd_own_transport rot</w:t>
            </w:r>
          </w:p>
          <w:p w14:paraId="0A2312B4" w14:textId="77777777" w:rsidR="00EC3052" w:rsidRDefault="00EC3052" w:rsidP="00EC3052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JOIN rd ON rot.rd_id = rd.id</w:t>
            </w:r>
          </w:p>
          <w:p w14:paraId="26F511AA" w14:textId="4CB7DE2A" w:rsidR="00EC3052" w:rsidRDefault="00EC3052" w:rsidP="00EC3052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JOIN employee e ON rd.author_id = e.id</w:t>
            </w:r>
          </w:p>
          <w:p w14:paraId="2C6ADB62" w14:textId="4D6B6066" w:rsidR="00EC3052" w:rsidRPr="00923FFD" w:rsidRDefault="00EC3052" w:rsidP="00EC3052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WHERE </w:t>
            </w:r>
            <w:r>
              <w:rPr>
                <w:lang w:val="en-US"/>
              </w:rPr>
              <w:t>ro</w:t>
            </w:r>
            <w:r w:rsidRPr="00AC4609">
              <w:rPr>
                <w:lang w:val="en-US"/>
              </w:rPr>
              <w:t xml:space="preserve">t.id = </w:t>
            </w:r>
            <w:r>
              <w:rPr>
                <w:lang w:val="en-US"/>
              </w:rPr>
              <w:t>rd_own_</w:t>
            </w:r>
            <w:r w:rsidRPr="00AC4609">
              <w:rPr>
                <w:lang w:val="en-US"/>
              </w:rPr>
              <w:t>transport_dispatch.</w:t>
            </w:r>
            <w:r>
              <w:rPr>
                <w:lang w:val="en-US"/>
              </w:rPr>
              <w:t>order_for_rd_own_</w:t>
            </w:r>
            <w:r w:rsidRPr="00AC4609">
              <w:rPr>
                <w:lang w:val="en-US"/>
              </w:rPr>
              <w:t>transoport_id</w:t>
            </w:r>
          </w:p>
        </w:tc>
        <w:tc>
          <w:tcPr>
            <w:tcW w:w="38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4F41F8F8" w14:textId="77777777" w:rsidR="00EC3052" w:rsidRPr="00923FFD" w:rsidRDefault="00EC3052" w:rsidP="009A20A2">
            <w:pPr>
              <w:pStyle w:val="tdtext"/>
              <w:jc w:val="left"/>
            </w:pPr>
            <w:r>
              <w:lastRenderedPageBreak/>
              <w:t xml:space="preserve">В случае если </w:t>
            </w:r>
            <w:r>
              <w:rPr>
                <w:lang w:val="en-US"/>
              </w:rPr>
              <w:t>rd</w:t>
            </w:r>
            <w:r w:rsidRPr="00CF7C98">
              <w:t>.</w:t>
            </w:r>
            <w:r>
              <w:rPr>
                <w:lang w:val="en-US"/>
              </w:rPr>
              <w:t>type</w:t>
            </w:r>
            <w:r w:rsidRPr="00923FFD">
              <w:t>_</w:t>
            </w:r>
            <w:r>
              <w:rPr>
                <w:lang w:val="en-US"/>
              </w:rPr>
              <w:t>of</w:t>
            </w:r>
            <w:r w:rsidRPr="00923FFD">
              <w:t>_</w:t>
            </w:r>
            <w:r>
              <w:rPr>
                <w:lang w:val="en-US"/>
              </w:rPr>
              <w:t>nds</w:t>
            </w:r>
            <w:r w:rsidRPr="00923FFD">
              <w:t xml:space="preserve"> =</w:t>
            </w:r>
          </w:p>
          <w:p w14:paraId="1D6882FF" w14:textId="2FBCBE15" w:rsidR="00EC3052" w:rsidRDefault="00EC3052" w:rsidP="009A20A2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‘works_according_list’</w:t>
            </w:r>
          </w:p>
          <w:p w14:paraId="49DB2C9E" w14:textId="354A3B21" w:rsidR="00EC3052" w:rsidRDefault="00EC3052" w:rsidP="009A20A2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or</w:t>
            </w:r>
          </w:p>
          <w:p w14:paraId="1A6EF7ED" w14:textId="4C8FD414" w:rsidR="00EC3052" w:rsidRPr="00923FFD" w:rsidRDefault="00EC3052" w:rsidP="009A20A2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‘errand’</w:t>
            </w:r>
          </w:p>
        </w:tc>
      </w:tr>
      <w:tr w:rsidR="00540CAB" w:rsidRPr="00F75D8B" w14:paraId="48538A81" w14:textId="77777777" w:rsidTr="00D316FB">
        <w:trPr>
          <w:trHeight w:val="320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EAB89" w14:textId="77777777" w:rsidR="00540CAB" w:rsidRPr="00923FFD" w:rsidRDefault="00540CAB" w:rsidP="00540CAB">
            <w:pPr>
              <w:pStyle w:val="tdtext"/>
              <w:numPr>
                <w:ilvl w:val="0"/>
                <w:numId w:val="19"/>
              </w:numPr>
              <w:rPr>
                <w:lang w:val="en-US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E476CD4" w14:textId="77777777" w:rsidR="00540CAB" w:rsidRPr="00923FFD" w:rsidRDefault="00540CAB" w:rsidP="00540CAB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6D47D" w14:textId="77777777" w:rsidR="00540CAB" w:rsidRPr="00923FFD" w:rsidRDefault="00540CAB" w:rsidP="00540CAB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28039" w14:textId="77777777" w:rsidR="00540CAB" w:rsidRPr="00923FFD" w:rsidRDefault="00540CAB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DE91E" w14:textId="77777777" w:rsidR="00540CAB" w:rsidRPr="00923FFD" w:rsidRDefault="00540CAB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4914F8A4" w14:textId="77777777" w:rsidR="00540CAB" w:rsidRPr="00923FFD" w:rsidRDefault="00540CAB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214193DB" w14:textId="5D7E4D8D" w:rsidR="00540CAB" w:rsidRDefault="00540CAB" w:rsidP="00540CAB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SELECT e.emp_number FROM rd_rented_transport r</w:t>
            </w:r>
            <w:r w:rsidR="00BF35E9">
              <w:rPr>
                <w:sz w:val="22"/>
                <w:lang w:val="en-US"/>
              </w:rPr>
              <w:t>r</w:t>
            </w:r>
            <w:r>
              <w:rPr>
                <w:sz w:val="22"/>
                <w:lang w:val="en-US"/>
              </w:rPr>
              <w:t>t</w:t>
            </w:r>
          </w:p>
          <w:p w14:paraId="6BD20B0D" w14:textId="2052E5F2" w:rsidR="00540CAB" w:rsidRDefault="00540CAB" w:rsidP="00540CAB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JOIN rd ON r</w:t>
            </w:r>
            <w:r w:rsidR="00BF35E9">
              <w:rPr>
                <w:sz w:val="22"/>
                <w:lang w:val="en-US"/>
              </w:rPr>
              <w:t>r</w:t>
            </w:r>
            <w:r>
              <w:rPr>
                <w:sz w:val="22"/>
                <w:lang w:val="en-US"/>
              </w:rPr>
              <w:t>t.rd_id = rd.id</w:t>
            </w:r>
          </w:p>
          <w:p w14:paraId="73FEF166" w14:textId="77777777" w:rsidR="00540CAB" w:rsidRDefault="00540CAB" w:rsidP="00540CAB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JOIN employee e ON rd.author_id = e.id</w:t>
            </w:r>
          </w:p>
          <w:p w14:paraId="44939620" w14:textId="0EEFBBAF" w:rsidR="00540CAB" w:rsidRPr="00923FFD" w:rsidRDefault="00540CAB" w:rsidP="00540CAB">
            <w:pPr>
              <w:pStyle w:val="afa"/>
              <w:spacing w:before="0" w:beforeAutospacing="0" w:after="0" w:afterAutospacing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WHERE </w:t>
            </w:r>
            <w:r>
              <w:rPr>
                <w:lang w:val="en-US"/>
              </w:rPr>
              <w:t>r</w:t>
            </w:r>
            <w:r w:rsidR="00BF35E9">
              <w:rPr>
                <w:lang w:val="en-US"/>
              </w:rPr>
              <w:t>r</w:t>
            </w:r>
            <w:r w:rsidRPr="00AC4609">
              <w:rPr>
                <w:lang w:val="en-US"/>
              </w:rPr>
              <w:t xml:space="preserve">t.id = </w:t>
            </w:r>
            <w:r>
              <w:rPr>
                <w:lang w:val="en-US"/>
              </w:rPr>
              <w:t>rd_</w:t>
            </w:r>
            <w:r w:rsidR="00BF35E9">
              <w:rPr>
                <w:lang w:val="en-US"/>
              </w:rPr>
              <w:t>rented</w:t>
            </w:r>
            <w:r>
              <w:rPr>
                <w:lang w:val="en-US"/>
              </w:rPr>
              <w:t>_</w:t>
            </w:r>
            <w:r w:rsidRPr="00AC4609">
              <w:rPr>
                <w:lang w:val="en-US"/>
              </w:rPr>
              <w:t>transport_dispatch.</w:t>
            </w:r>
            <w:r>
              <w:rPr>
                <w:lang w:val="en-US"/>
              </w:rPr>
              <w:t>order_for_rd_</w:t>
            </w:r>
            <w:r w:rsidR="00BF35E9">
              <w:rPr>
                <w:lang w:val="en-US"/>
              </w:rPr>
              <w:t>rented</w:t>
            </w:r>
            <w:r>
              <w:rPr>
                <w:lang w:val="en-US"/>
              </w:rPr>
              <w:t>_</w:t>
            </w:r>
            <w:r w:rsidRPr="00AC4609">
              <w:rPr>
                <w:lang w:val="en-US"/>
              </w:rPr>
              <w:t>transoport_id</w:t>
            </w:r>
          </w:p>
        </w:tc>
        <w:tc>
          <w:tcPr>
            <w:tcW w:w="38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CF32EB3" w14:textId="77777777" w:rsidR="00540CAB" w:rsidRPr="00923FFD" w:rsidRDefault="00540CAB" w:rsidP="00540CAB">
            <w:pPr>
              <w:pStyle w:val="tdtext"/>
              <w:jc w:val="left"/>
              <w:rPr>
                <w:lang w:val="en-US"/>
              </w:rPr>
            </w:pPr>
          </w:p>
        </w:tc>
      </w:tr>
      <w:tr w:rsidR="00DB336F" w:rsidRPr="00DB336F" w14:paraId="319DCF76" w14:textId="77777777" w:rsidTr="00DB336F">
        <w:trPr>
          <w:trHeight w:val="320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E894C" w14:textId="77777777" w:rsidR="00DB336F" w:rsidRPr="00923FFD" w:rsidRDefault="00DB336F" w:rsidP="00540CAB">
            <w:pPr>
              <w:pStyle w:val="tdtext"/>
              <w:numPr>
                <w:ilvl w:val="0"/>
                <w:numId w:val="19"/>
              </w:numPr>
              <w:jc w:val="center"/>
              <w:rPr>
                <w:lang w:val="en-US"/>
              </w:rPr>
            </w:pP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055E84C" w14:textId="77777777" w:rsidR="00DB336F" w:rsidRPr="00035938" w:rsidRDefault="00DB336F" w:rsidP="00540CAB">
            <w:pPr>
              <w:pStyle w:val="tdtext"/>
              <w:jc w:val="left"/>
            </w:pPr>
            <w:r>
              <w:t>Период, на который требуется ТС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9496" w14:textId="77777777" w:rsidR="00DB336F" w:rsidRPr="00AE11C1" w:rsidRDefault="00DB336F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rd_own_transport.rent_start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A0466" w14:textId="77777777" w:rsidR="00DB336F" w:rsidRPr="00AE11C1" w:rsidRDefault="00DB336F" w:rsidP="00540CAB">
            <w:pPr>
              <w:pStyle w:val="tdtext"/>
              <w:jc w:val="center"/>
              <w:rPr>
                <w:lang w:val="en-US"/>
              </w:rPr>
            </w:pPr>
            <w:r>
              <w:rPr>
                <w:lang w:val="en-US"/>
              </w:rPr>
              <w:t>timestamptz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7A8F4" w14:textId="77777777" w:rsidR="00DB336F" w:rsidRPr="00AE11C1" w:rsidRDefault="00DB336F" w:rsidP="00540CAB">
            <w:pPr>
              <w:pStyle w:val="tdtext"/>
              <w:jc w:val="center"/>
              <w:rPr>
                <w:lang w:val="en-US"/>
              </w:rPr>
            </w:pPr>
            <w:r w:rsidRPr="002132FA">
              <w:t>BEGDATE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266961B3" w14:textId="77777777" w:rsidR="00DB336F" w:rsidRPr="00D408AD" w:rsidRDefault="00DB336F" w:rsidP="00540CAB">
            <w:pPr>
              <w:pStyle w:val="tdtext"/>
              <w:jc w:val="center"/>
            </w:pPr>
            <w:r w:rsidRPr="00D5068E">
              <w:t>Дата</w:t>
            </w:r>
            <w:r>
              <w:t xml:space="preserve"> и время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3D5C753" w14:textId="77777777" w:rsidR="00DB336F" w:rsidRDefault="00DB336F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SELECT rent_start FROM rd_own_transport rot</w:t>
            </w:r>
          </w:p>
          <w:p w14:paraId="2B4C96F1" w14:textId="77777777" w:rsidR="00DB336F" w:rsidRPr="00411FC6" w:rsidRDefault="00DB336F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WHERE rot.id = rd_own_transport_dispatch.order_for_rd_own_transoport_id</w:t>
            </w:r>
          </w:p>
        </w:tc>
        <w:tc>
          <w:tcPr>
            <w:tcW w:w="38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34476295" w14:textId="585E6135" w:rsidR="00DB336F" w:rsidRPr="00DB336F" w:rsidRDefault="00DB336F" w:rsidP="00540CAB">
            <w:pPr>
              <w:pStyle w:val="tdtext"/>
              <w:jc w:val="left"/>
            </w:pPr>
            <w:r>
              <w:t xml:space="preserve">Передается в </w:t>
            </w:r>
            <w:r>
              <w:rPr>
                <w:lang w:val="en-US"/>
              </w:rPr>
              <w:t>UTC</w:t>
            </w:r>
            <w:r>
              <w:t xml:space="preserve">, с обязательным указанием часового пояса (всегда </w:t>
            </w:r>
            <w:r w:rsidRPr="00A46A43">
              <w:t>‘00</w:t>
            </w:r>
            <w:r>
              <w:rPr>
                <w:lang w:val="en-US"/>
              </w:rPr>
              <w:t>Z</w:t>
            </w:r>
            <w:r w:rsidRPr="00A46A43">
              <w:t>’</w:t>
            </w:r>
            <w:r>
              <w:t>)</w:t>
            </w:r>
            <w:r w:rsidRPr="00A46A43">
              <w:t>.</w:t>
            </w:r>
          </w:p>
        </w:tc>
      </w:tr>
      <w:tr w:rsidR="00DB336F" w:rsidRPr="00F75D8B" w14:paraId="5BBB2AE8" w14:textId="77777777" w:rsidTr="00DB336F">
        <w:trPr>
          <w:trHeight w:val="320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CB9D6" w14:textId="77777777" w:rsidR="00DB336F" w:rsidRPr="00DB336F" w:rsidRDefault="00DB336F" w:rsidP="00540CAB">
            <w:pPr>
              <w:pStyle w:val="tdtext"/>
              <w:numPr>
                <w:ilvl w:val="0"/>
                <w:numId w:val="19"/>
              </w:numPr>
              <w:jc w:val="center"/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4E203A8" w14:textId="77777777" w:rsidR="00DB336F" w:rsidRPr="00DB336F" w:rsidRDefault="00DB336F" w:rsidP="00540CAB">
            <w:pPr>
              <w:pStyle w:val="tdtext"/>
              <w:jc w:val="left"/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337B8" w14:textId="77777777" w:rsidR="00DB336F" w:rsidRPr="00823AF0" w:rsidRDefault="00DB336F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rd_rented_transport.rent_start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D7910" w14:textId="77777777" w:rsidR="00DB336F" w:rsidRPr="00823AF0" w:rsidRDefault="00DB336F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A583E" w14:textId="77777777" w:rsidR="00DB336F" w:rsidRPr="00823AF0" w:rsidRDefault="00DB336F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4EA81F0F" w14:textId="77777777" w:rsidR="00DB336F" w:rsidRPr="00823AF0" w:rsidRDefault="00DB336F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22BC68CE" w14:textId="77777777" w:rsidR="00DB336F" w:rsidRDefault="00DB336F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SELECT rent_start FROM rd_rented_transport rrt</w:t>
            </w:r>
          </w:p>
          <w:p w14:paraId="310D5EF5" w14:textId="77777777" w:rsidR="00DB336F" w:rsidRPr="00484235" w:rsidRDefault="00DB336F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WHERE rrt.id = rd_rented_transport_dispatch.order_for_rd_rented_transoport_id</w:t>
            </w:r>
          </w:p>
        </w:tc>
        <w:tc>
          <w:tcPr>
            <w:tcW w:w="382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6900B8B7" w14:textId="77777777" w:rsidR="00DB336F" w:rsidRDefault="00DB336F" w:rsidP="00540CAB">
            <w:pPr>
              <w:pStyle w:val="tdtext"/>
              <w:jc w:val="left"/>
              <w:rPr>
                <w:lang w:val="en-US"/>
              </w:rPr>
            </w:pPr>
          </w:p>
        </w:tc>
      </w:tr>
      <w:tr w:rsidR="00DB336F" w:rsidRPr="00F75D8B" w14:paraId="728CF9A6" w14:textId="77777777" w:rsidTr="00DB336F">
        <w:trPr>
          <w:trHeight w:val="320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9EBBC" w14:textId="77777777" w:rsidR="00DB336F" w:rsidRPr="00823AF0" w:rsidRDefault="00DB336F" w:rsidP="00540CAB">
            <w:pPr>
              <w:pStyle w:val="tdtext"/>
              <w:numPr>
                <w:ilvl w:val="0"/>
                <w:numId w:val="19"/>
              </w:numPr>
              <w:jc w:val="center"/>
              <w:rPr>
                <w:lang w:val="en-US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88562E4" w14:textId="77777777" w:rsidR="00DB336F" w:rsidRPr="00823AF0" w:rsidRDefault="00DB336F" w:rsidP="00540CAB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F8544" w14:textId="77777777" w:rsidR="00DB336F" w:rsidRPr="00823AF0" w:rsidRDefault="00DB336F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rd_own_transport.rent_end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863A2" w14:textId="77777777" w:rsidR="00DB336F" w:rsidRPr="00823AF0" w:rsidRDefault="00DB336F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32734" w14:textId="77777777" w:rsidR="00DB336F" w:rsidRPr="00823AF0" w:rsidRDefault="00DB336F" w:rsidP="00540CAB">
            <w:pPr>
              <w:pStyle w:val="tdtext"/>
              <w:jc w:val="center"/>
              <w:rPr>
                <w:lang w:val="en-US"/>
              </w:rPr>
            </w:pPr>
            <w:r w:rsidRPr="002132FA">
              <w:t>ENDDATE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7F3B835" w14:textId="77777777" w:rsidR="00DB336F" w:rsidRPr="00823AF0" w:rsidRDefault="00DB336F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2BEE7337" w14:textId="77777777" w:rsidR="00DB336F" w:rsidRDefault="00DB336F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SELECT rent_end FROM rd_own_transport rot</w:t>
            </w:r>
          </w:p>
          <w:p w14:paraId="75C6D407" w14:textId="77777777" w:rsidR="00DB336F" w:rsidRPr="00823AF0" w:rsidRDefault="00DB336F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WHERE rot.id = rd_own_transport_dispatch.order_for_rd_own_transoport_id</w:t>
            </w:r>
          </w:p>
        </w:tc>
        <w:tc>
          <w:tcPr>
            <w:tcW w:w="382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67C10295" w14:textId="77777777" w:rsidR="00DB336F" w:rsidRPr="00411FC6" w:rsidRDefault="00DB336F" w:rsidP="00540CAB">
            <w:pPr>
              <w:pStyle w:val="tdtext"/>
              <w:jc w:val="left"/>
              <w:rPr>
                <w:lang w:val="en-US"/>
              </w:rPr>
            </w:pPr>
          </w:p>
        </w:tc>
      </w:tr>
      <w:tr w:rsidR="00DB336F" w:rsidRPr="00F75D8B" w14:paraId="721697C4" w14:textId="77777777" w:rsidTr="00DB336F">
        <w:trPr>
          <w:trHeight w:val="320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2483F" w14:textId="77777777" w:rsidR="00DB336F" w:rsidRPr="00823AF0" w:rsidRDefault="00DB336F" w:rsidP="00540CAB">
            <w:pPr>
              <w:pStyle w:val="tdtext"/>
              <w:numPr>
                <w:ilvl w:val="0"/>
                <w:numId w:val="19"/>
              </w:numPr>
              <w:jc w:val="center"/>
              <w:rPr>
                <w:lang w:val="en-US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0AA64F0" w14:textId="77777777" w:rsidR="00DB336F" w:rsidRPr="00823AF0" w:rsidRDefault="00DB336F" w:rsidP="00540CAB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F330B" w14:textId="77777777" w:rsidR="00DB336F" w:rsidRPr="00823AF0" w:rsidRDefault="00DB336F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rd_rented_transport.rent_end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5D709" w14:textId="77777777" w:rsidR="00DB336F" w:rsidRPr="00823AF0" w:rsidRDefault="00DB336F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723EC" w14:textId="77777777" w:rsidR="00DB336F" w:rsidRPr="00823AF0" w:rsidRDefault="00DB336F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04A02A9" w14:textId="77777777" w:rsidR="00DB336F" w:rsidRPr="00823AF0" w:rsidRDefault="00DB336F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254AC6A" w14:textId="77777777" w:rsidR="00DB336F" w:rsidRDefault="00DB336F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SELECT rent_end FROM rd_rented_transport rrt</w:t>
            </w:r>
          </w:p>
          <w:p w14:paraId="75673FFD" w14:textId="77777777" w:rsidR="00DB336F" w:rsidRPr="00823AF0" w:rsidRDefault="00DB336F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WHERE rrt.id = rd_rented_transport_dispatch.order_for_rd_rented_transoport_id</w:t>
            </w:r>
          </w:p>
        </w:tc>
        <w:tc>
          <w:tcPr>
            <w:tcW w:w="38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tcMar>
              <w:left w:w="100" w:type="dxa"/>
              <w:right w:w="100" w:type="dxa"/>
            </w:tcMar>
            <w:vAlign w:val="center"/>
          </w:tcPr>
          <w:p w14:paraId="150EC134" w14:textId="77777777" w:rsidR="00DB336F" w:rsidRDefault="00DB336F" w:rsidP="00540CAB">
            <w:pPr>
              <w:pStyle w:val="tdtext"/>
              <w:jc w:val="left"/>
              <w:rPr>
                <w:lang w:val="en-US"/>
              </w:rPr>
            </w:pPr>
          </w:p>
        </w:tc>
      </w:tr>
      <w:tr w:rsidR="00540CAB" w:rsidRPr="006129EA" w14:paraId="514D7CE6" w14:textId="77777777" w:rsidTr="009E3B37">
        <w:trPr>
          <w:trHeight w:val="32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C93D07" w14:textId="77777777" w:rsidR="00540CAB" w:rsidRPr="00437DE2" w:rsidRDefault="00540CAB" w:rsidP="00540CAB">
            <w:pPr>
              <w:pStyle w:val="tdtext"/>
              <w:numPr>
                <w:ilvl w:val="0"/>
                <w:numId w:val="19"/>
              </w:numPr>
              <w:jc w:val="center"/>
              <w:rPr>
                <w:lang w:val="en-U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2E371514" w14:textId="77777777" w:rsidR="00540CAB" w:rsidRPr="00437DE2" w:rsidRDefault="00540CAB" w:rsidP="00540CAB">
            <w:pPr>
              <w:pStyle w:val="tdtext"/>
              <w:jc w:val="left"/>
            </w:pPr>
            <w:r w:rsidRPr="00437DE2">
              <w:t>Флаг актуальности заявки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06A73" w14:textId="77777777" w:rsidR="00540CAB" w:rsidRPr="00437DE2" w:rsidRDefault="00540CAB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706A82" w14:textId="77777777" w:rsidR="00540CAB" w:rsidRPr="00437DE2" w:rsidRDefault="00540CAB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B2E7EE" w14:textId="77777777" w:rsidR="00540CAB" w:rsidRPr="00437DE2" w:rsidRDefault="00540CAB" w:rsidP="00540CAB">
            <w:pPr>
              <w:pStyle w:val="tdtext"/>
              <w:jc w:val="center"/>
            </w:pPr>
            <w:r w:rsidRPr="00437DE2">
              <w:rPr>
                <w:lang w:val="en-US"/>
              </w:rPr>
              <w:t>DELETE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47783BC0" w14:textId="77777777" w:rsidR="00540CAB" w:rsidRPr="00437DE2" w:rsidRDefault="00540CAB" w:rsidP="00540CAB">
            <w:pPr>
              <w:pStyle w:val="tdtext"/>
              <w:jc w:val="center"/>
            </w:pPr>
            <w:r w:rsidRPr="00437DE2">
              <w:t>Строка 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A99079F" w14:textId="77777777" w:rsidR="00540CAB" w:rsidRPr="00437DE2" w:rsidRDefault="00540CAB" w:rsidP="00540CAB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BC64B90" w14:textId="2F95D2A4" w:rsidR="00540CAB" w:rsidRPr="00437DE2" w:rsidRDefault="00540CAB" w:rsidP="00540CAB">
            <w:pPr>
              <w:pStyle w:val="tdtext"/>
              <w:jc w:val="left"/>
            </w:pPr>
            <w:r>
              <w:t xml:space="preserve">Описано в </w:t>
            </w:r>
            <w:commentRangeStart w:id="47"/>
            <w:commentRangeStart w:id="48"/>
            <w:r>
              <w:fldChar w:fldCharType="begin"/>
            </w:r>
            <w:r>
              <w:instrText xml:space="preserve"> REF _Ref193443870 \h </w:instrText>
            </w:r>
            <w:r>
              <w:fldChar w:fldCharType="separate"/>
            </w:r>
            <w:r w:rsidRPr="00C91BA9">
              <w:rPr>
                <w:b/>
                <w:bCs/>
                <w:sz w:val="24"/>
              </w:rPr>
              <w:t>Таблица</w:t>
            </w:r>
            <w:r>
              <w:fldChar w:fldCharType="end"/>
            </w:r>
            <w:commentRangeEnd w:id="47"/>
            <w:r w:rsidR="009E3B37">
              <w:rPr>
                <w:rStyle w:val="a4"/>
                <w:lang w:eastAsia="en-US"/>
              </w:rPr>
              <w:commentReference w:id="47"/>
            </w:r>
            <w:commentRangeEnd w:id="48"/>
            <w:r w:rsidR="00E93511">
              <w:rPr>
                <w:rStyle w:val="a4"/>
                <w:lang w:eastAsia="en-US"/>
              </w:rPr>
              <w:commentReference w:id="48"/>
            </w:r>
            <w:r w:rsidR="00EF2DF9">
              <w:fldChar w:fldCharType="begin"/>
            </w:r>
            <w:r w:rsidR="00EF2DF9">
              <w:instrText xml:space="preserve"> REF _Ref196293404 \h </w:instrText>
            </w:r>
            <w:r w:rsidR="00EF2DF9">
              <w:fldChar w:fldCharType="separate"/>
            </w:r>
            <w:r w:rsidR="00EF2DF9" w:rsidRPr="00C91BA9">
              <w:rPr>
                <w:b/>
                <w:bCs/>
                <w:sz w:val="24"/>
              </w:rPr>
              <w:t xml:space="preserve"> </w:t>
            </w:r>
            <w:r w:rsidR="00EF2DF9">
              <w:rPr>
                <w:b/>
                <w:bCs/>
                <w:noProof/>
                <w:sz w:val="24"/>
              </w:rPr>
              <w:t>8</w:t>
            </w:r>
            <w:r w:rsidR="00EF2DF9">
              <w:fldChar w:fldCharType="end"/>
            </w:r>
          </w:p>
        </w:tc>
      </w:tr>
      <w:tr w:rsidR="00540CAB" w:rsidRPr="00F75D8B" w14:paraId="798BAE5E" w14:textId="77777777" w:rsidTr="009E3B37">
        <w:trPr>
          <w:trHeight w:val="320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D5621" w14:textId="77777777" w:rsidR="00540CAB" w:rsidRPr="00437DE2" w:rsidRDefault="00540CAB" w:rsidP="00540CAB">
            <w:pPr>
              <w:pStyle w:val="tdtext"/>
              <w:numPr>
                <w:ilvl w:val="0"/>
                <w:numId w:val="19"/>
              </w:numPr>
              <w:jc w:val="center"/>
            </w:pP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0E9DE9E9" w14:textId="77777777" w:rsidR="00540CAB" w:rsidRPr="00303478" w:rsidRDefault="00540CAB" w:rsidP="00540CAB">
            <w:pPr>
              <w:pStyle w:val="tdtext"/>
              <w:jc w:val="left"/>
            </w:pPr>
            <w:r>
              <w:t>Идентификатор СОУР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352C7" w14:textId="77777777" w:rsidR="00540CAB" w:rsidRPr="00823AF0" w:rsidRDefault="00540CAB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rd_own_transport.id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B92E7" w14:textId="77777777" w:rsidR="00540CAB" w:rsidRPr="00823AF0" w:rsidRDefault="00540CAB" w:rsidP="00540CAB">
            <w:pPr>
              <w:pStyle w:val="tdtext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F965D" w14:textId="77777777" w:rsidR="00540CAB" w:rsidRPr="00823AF0" w:rsidRDefault="00540CAB" w:rsidP="00540CAB">
            <w:pPr>
              <w:pStyle w:val="tdtext"/>
              <w:jc w:val="center"/>
              <w:rPr>
                <w:lang w:val="en-US"/>
              </w:rPr>
            </w:pPr>
            <w:r w:rsidRPr="00303478">
              <w:rPr>
                <w:lang w:val="en-US"/>
              </w:rPr>
              <w:t>ZZ_GUID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22283DBC" w14:textId="77777777" w:rsidR="00540CAB" w:rsidRPr="009B642A" w:rsidRDefault="00540CAB" w:rsidP="00540CAB">
            <w:pPr>
              <w:pStyle w:val="tdtext"/>
              <w:jc w:val="center"/>
            </w:pPr>
            <w:r>
              <w:t>Строка 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CD527DD" w14:textId="77777777" w:rsidR="00540CAB" w:rsidRDefault="00540CAB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SELECT id</w:t>
            </w:r>
          </w:p>
          <w:p w14:paraId="18674FEF" w14:textId="77777777" w:rsidR="00540CAB" w:rsidRPr="00620F3E" w:rsidRDefault="00540CAB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FROM rd_own_transport rot</w:t>
            </w:r>
          </w:p>
          <w:p w14:paraId="4E724709" w14:textId="77777777" w:rsidR="00540CAB" w:rsidRDefault="00540CAB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WHERE rot.id = rd_own_transport_dispatch.order_for_rd_own_transoport_id</w:t>
            </w:r>
          </w:p>
        </w:tc>
        <w:tc>
          <w:tcPr>
            <w:tcW w:w="38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11BFB7D" w14:textId="77777777" w:rsidR="00540CAB" w:rsidRDefault="00540CAB" w:rsidP="00540CAB">
            <w:pPr>
              <w:pStyle w:val="tdtext"/>
              <w:jc w:val="left"/>
              <w:rPr>
                <w:lang w:val="en-US"/>
              </w:rPr>
            </w:pPr>
          </w:p>
        </w:tc>
      </w:tr>
      <w:tr w:rsidR="00540CAB" w:rsidRPr="00F75D8B" w14:paraId="1BD5AEB6" w14:textId="77777777" w:rsidTr="009E3B37">
        <w:trPr>
          <w:trHeight w:val="320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D42AE" w14:textId="77777777" w:rsidR="00540CAB" w:rsidRPr="00263ABE" w:rsidRDefault="00540CAB" w:rsidP="00540CAB">
            <w:pPr>
              <w:pStyle w:val="tdtext"/>
              <w:numPr>
                <w:ilvl w:val="0"/>
                <w:numId w:val="19"/>
              </w:numPr>
              <w:jc w:val="left"/>
              <w:rPr>
                <w:lang w:val="en-US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57E41B33" w14:textId="77777777" w:rsidR="00540CAB" w:rsidRPr="00263ABE" w:rsidRDefault="00540CAB" w:rsidP="00540CAB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45575" w14:textId="77777777" w:rsidR="00540CAB" w:rsidRPr="00823AF0" w:rsidRDefault="00540CAB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rd_rented_transport.id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F52DB" w14:textId="77777777" w:rsidR="00540CAB" w:rsidRPr="00823AF0" w:rsidRDefault="00540CAB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A5DE0" w14:textId="77777777" w:rsidR="00540CAB" w:rsidRPr="00823AF0" w:rsidRDefault="00540CAB" w:rsidP="00540CAB">
            <w:pPr>
              <w:pStyle w:val="tdtext"/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3C100456" w14:textId="77777777" w:rsidR="00540CAB" w:rsidRPr="00823AF0" w:rsidRDefault="00540CAB" w:rsidP="00540CAB">
            <w:pPr>
              <w:pStyle w:val="tdtext"/>
              <w:jc w:val="left"/>
              <w:rPr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4D83264B" w14:textId="77777777" w:rsidR="00540CAB" w:rsidRDefault="00540CAB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SELECT id</w:t>
            </w:r>
          </w:p>
          <w:p w14:paraId="3B60D6ED" w14:textId="77777777" w:rsidR="00540CAB" w:rsidRDefault="00540CAB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FROM rd_rented_transport rrt</w:t>
            </w:r>
          </w:p>
          <w:p w14:paraId="0D22071C" w14:textId="77777777" w:rsidR="00540CAB" w:rsidRPr="006129EA" w:rsidRDefault="00540CAB" w:rsidP="00540CAB">
            <w:pPr>
              <w:pStyle w:val="tdtext"/>
              <w:jc w:val="left"/>
              <w:rPr>
                <w:lang w:val="en-US"/>
              </w:rPr>
            </w:pPr>
            <w:r>
              <w:rPr>
                <w:lang w:val="en-US"/>
              </w:rPr>
              <w:t>WHERE rrt.id = rd_rented_transport_dispatch.order_for_rd_rented_transoport_id</w:t>
            </w:r>
          </w:p>
        </w:tc>
        <w:tc>
          <w:tcPr>
            <w:tcW w:w="3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6D777BCF" w14:textId="77777777" w:rsidR="00540CAB" w:rsidRDefault="00540CAB" w:rsidP="00540CAB">
            <w:pPr>
              <w:pStyle w:val="tdtext"/>
              <w:jc w:val="left"/>
              <w:rPr>
                <w:lang w:val="en-US"/>
              </w:rPr>
            </w:pPr>
          </w:p>
        </w:tc>
      </w:tr>
    </w:tbl>
    <w:p w14:paraId="247508D8" w14:textId="77777777" w:rsidR="003D1901" w:rsidRDefault="003D1901" w:rsidP="003D1901">
      <w:pPr>
        <w:tabs>
          <w:tab w:val="left" w:pos="0"/>
        </w:tabs>
        <w:rPr>
          <w:highlight w:val="yellow"/>
          <w:lang w:val="en-US"/>
        </w:rPr>
      </w:pPr>
    </w:p>
    <w:p w14:paraId="763DE3B1" w14:textId="28AFA327" w:rsidR="00C91BA9" w:rsidRPr="00C91BA9" w:rsidRDefault="00C91BA9" w:rsidP="00C91BA9">
      <w:pPr>
        <w:pStyle w:val="a7"/>
        <w:keepNext/>
        <w:rPr>
          <w:b/>
          <w:bCs/>
          <w:i w:val="0"/>
          <w:iCs w:val="0"/>
          <w:color w:val="auto"/>
          <w:sz w:val="24"/>
          <w:szCs w:val="24"/>
        </w:rPr>
      </w:pPr>
      <w:bookmarkStart w:id="49" w:name="_Ref196293404"/>
      <w:r w:rsidRPr="00C91BA9">
        <w:rPr>
          <w:b/>
          <w:bCs/>
          <w:i w:val="0"/>
          <w:iCs w:val="0"/>
          <w:color w:val="auto"/>
          <w:sz w:val="24"/>
          <w:szCs w:val="24"/>
        </w:rPr>
        <w:lastRenderedPageBreak/>
        <w:t xml:space="preserve">Таблица </w:t>
      </w:r>
      <w:r w:rsidRPr="00C91BA9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C91BA9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C91BA9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010D11">
        <w:rPr>
          <w:b/>
          <w:bCs/>
          <w:i w:val="0"/>
          <w:iCs w:val="0"/>
          <w:noProof/>
          <w:color w:val="auto"/>
          <w:sz w:val="24"/>
          <w:szCs w:val="24"/>
        </w:rPr>
        <w:t>8</w:t>
      </w:r>
      <w:r w:rsidRPr="00C91BA9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43"/>
      <w:bookmarkEnd w:id="49"/>
      <w:r w:rsidR="00437DE2">
        <w:rPr>
          <w:b/>
          <w:bCs/>
          <w:i w:val="0"/>
          <w:iCs w:val="0"/>
          <w:color w:val="auto"/>
          <w:sz w:val="24"/>
          <w:szCs w:val="24"/>
        </w:rPr>
        <w:t xml:space="preserve"> -</w:t>
      </w:r>
      <w:r w:rsidRPr="00C91BA9">
        <w:rPr>
          <w:b/>
          <w:bCs/>
          <w:i w:val="0"/>
          <w:iCs w:val="0"/>
          <w:color w:val="auto"/>
          <w:sz w:val="24"/>
          <w:szCs w:val="24"/>
        </w:rPr>
        <w:t xml:space="preserve"> Атрибутивный состав полей для сообщения о неактуальности ТС</w:t>
      </w:r>
      <w:bookmarkEnd w:id="44"/>
    </w:p>
    <w:tbl>
      <w:tblPr>
        <w:tblStyle w:val="af4"/>
        <w:tblW w:w="15168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10"/>
        <w:gridCol w:w="1842"/>
        <w:gridCol w:w="2127"/>
        <w:gridCol w:w="1417"/>
        <w:gridCol w:w="1418"/>
        <w:gridCol w:w="1417"/>
        <w:gridCol w:w="2410"/>
        <w:gridCol w:w="3827"/>
      </w:tblGrid>
      <w:tr w:rsidR="000F6476" w14:paraId="1B180238" w14:textId="77777777" w:rsidTr="00925667">
        <w:tc>
          <w:tcPr>
            <w:tcW w:w="710" w:type="dxa"/>
            <w:shd w:val="clear" w:color="auto" w:fill="D9D9D9" w:themeFill="background1" w:themeFillShade="D9"/>
            <w:vAlign w:val="center"/>
          </w:tcPr>
          <w:p w14:paraId="78425589" w14:textId="79B5CA35" w:rsidR="001B569A" w:rsidRDefault="001B569A" w:rsidP="001B569A">
            <w:pPr>
              <w:tabs>
                <w:tab w:val="left" w:pos="0"/>
              </w:tabs>
              <w:jc w:val="center"/>
              <w:rPr>
                <w:highlight w:val="yellow"/>
              </w:rPr>
            </w:pPr>
            <w:r>
              <w:rPr>
                <w:b/>
                <w:color w:val="000000"/>
              </w:rPr>
              <w:t>№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23D865D4" w14:textId="4E1B399B" w:rsidR="001B569A" w:rsidRDefault="001B569A" w:rsidP="001B569A">
            <w:pPr>
              <w:tabs>
                <w:tab w:val="left" w:pos="0"/>
              </w:tabs>
              <w:jc w:val="center"/>
              <w:rPr>
                <w:highlight w:val="yellow"/>
              </w:rPr>
            </w:pPr>
            <w:r>
              <w:rPr>
                <w:b/>
                <w:color w:val="000000"/>
              </w:rPr>
              <w:t>Поле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3FC72FA3" w14:textId="057DCDF2" w:rsidR="001B569A" w:rsidRDefault="001B569A" w:rsidP="001B569A">
            <w:pPr>
              <w:tabs>
                <w:tab w:val="left" w:pos="0"/>
              </w:tabs>
              <w:jc w:val="center"/>
              <w:rPr>
                <w:highlight w:val="yellow"/>
              </w:rPr>
            </w:pPr>
            <w:r>
              <w:rPr>
                <w:b/>
                <w:color w:val="000000"/>
              </w:rPr>
              <w:t>БД СОУР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577B4DD7" w14:textId="46528033" w:rsidR="001B569A" w:rsidRDefault="001B569A" w:rsidP="001B569A">
            <w:pPr>
              <w:tabs>
                <w:tab w:val="left" w:pos="0"/>
              </w:tabs>
              <w:jc w:val="center"/>
              <w:rPr>
                <w:highlight w:val="yellow"/>
              </w:rPr>
            </w:pPr>
            <w:r>
              <w:rPr>
                <w:b/>
                <w:color w:val="000000"/>
              </w:rPr>
              <w:t>Тип в БД СОУР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306611D7" w14:textId="660D02B6" w:rsidR="001B569A" w:rsidRDefault="001B569A" w:rsidP="001B569A">
            <w:pPr>
              <w:tabs>
                <w:tab w:val="left" w:pos="0"/>
              </w:tabs>
              <w:jc w:val="center"/>
              <w:rPr>
                <w:highlight w:val="yellow"/>
              </w:rPr>
            </w:pPr>
            <w:r>
              <w:rPr>
                <w:b/>
                <w:color w:val="000000"/>
              </w:rPr>
              <w:t>Тег сообщения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56C72BB0" w14:textId="1C2DE652" w:rsidR="001B569A" w:rsidRDefault="001B569A" w:rsidP="001B569A">
            <w:pPr>
              <w:tabs>
                <w:tab w:val="left" w:pos="0"/>
              </w:tabs>
              <w:jc w:val="center"/>
              <w:rPr>
                <w:highlight w:val="yellow"/>
              </w:rPr>
            </w:pPr>
            <w:r>
              <w:rPr>
                <w:b/>
                <w:color w:val="000000"/>
              </w:rPr>
              <w:t>Тип в сообщении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31E3DCD3" w14:textId="27E9A857" w:rsidR="001B569A" w:rsidRDefault="001B569A" w:rsidP="001B569A">
            <w:pPr>
              <w:tabs>
                <w:tab w:val="left" w:pos="0"/>
              </w:tabs>
              <w:jc w:val="center"/>
              <w:rPr>
                <w:highlight w:val="yellow"/>
              </w:rPr>
            </w:pPr>
            <w:r>
              <w:rPr>
                <w:b/>
                <w:color w:val="000000"/>
              </w:rPr>
              <w:t>Правила формирования</w:t>
            </w: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14:paraId="0D9B54FC" w14:textId="49EBCF32" w:rsidR="001B569A" w:rsidRDefault="001B569A" w:rsidP="001B569A">
            <w:pPr>
              <w:tabs>
                <w:tab w:val="left" w:pos="0"/>
              </w:tabs>
              <w:jc w:val="center"/>
              <w:rPr>
                <w:highlight w:val="yellow"/>
              </w:rPr>
            </w:pPr>
            <w:r>
              <w:rPr>
                <w:b/>
                <w:color w:val="000000"/>
              </w:rPr>
              <w:t>Примечание</w:t>
            </w:r>
          </w:p>
        </w:tc>
      </w:tr>
      <w:tr w:rsidR="00626FEF" w:rsidRPr="00C91BA9" w14:paraId="0F497CBB" w14:textId="77777777" w:rsidTr="001C6875">
        <w:tc>
          <w:tcPr>
            <w:tcW w:w="710" w:type="dxa"/>
            <w:vMerge w:val="restart"/>
            <w:vAlign w:val="center"/>
          </w:tcPr>
          <w:p w14:paraId="5F73C24E" w14:textId="77777777" w:rsidR="00626FEF" w:rsidRPr="00C91BA9" w:rsidRDefault="00626FEF" w:rsidP="00C91BA9">
            <w:pPr>
              <w:pStyle w:val="af5"/>
              <w:numPr>
                <w:ilvl w:val="0"/>
                <w:numId w:val="15"/>
              </w:numPr>
              <w:tabs>
                <w:tab w:val="left" w:pos="0"/>
              </w:tabs>
              <w:ind w:left="456"/>
              <w:jc w:val="center"/>
            </w:pPr>
          </w:p>
        </w:tc>
        <w:tc>
          <w:tcPr>
            <w:tcW w:w="1842" w:type="dxa"/>
            <w:vMerge w:val="restart"/>
            <w:vAlign w:val="center"/>
          </w:tcPr>
          <w:p w14:paraId="76F20B11" w14:textId="7E120708" w:rsidR="00626FEF" w:rsidRPr="006B50FB" w:rsidRDefault="00626FEF" w:rsidP="00C91BA9">
            <w:pPr>
              <w:tabs>
                <w:tab w:val="left" w:pos="0"/>
              </w:tabs>
            </w:pPr>
            <w:r w:rsidRPr="006B50FB">
              <w:t>Флаг актуальности заявки</w:t>
            </w:r>
          </w:p>
        </w:tc>
        <w:tc>
          <w:tcPr>
            <w:tcW w:w="2127" w:type="dxa"/>
            <w:vAlign w:val="center"/>
          </w:tcPr>
          <w:p w14:paraId="3E9F781F" w14:textId="475CC481" w:rsidR="00626FEF" w:rsidRPr="006B50FB" w:rsidRDefault="00626FEF" w:rsidP="00C91BA9">
            <w:pPr>
              <w:tabs>
                <w:tab w:val="left" w:pos="0"/>
              </w:tabs>
            </w:pPr>
            <w:r>
              <w:t>rd_own_</w:t>
            </w:r>
            <w:r w:rsidRPr="006B50FB">
              <w:t>transport_</w:t>
            </w:r>
            <w:r>
              <w:t>dispatch</w:t>
            </w:r>
          </w:p>
        </w:tc>
        <w:tc>
          <w:tcPr>
            <w:tcW w:w="1417" w:type="dxa"/>
            <w:vMerge w:val="restart"/>
            <w:vAlign w:val="center"/>
          </w:tcPr>
          <w:p w14:paraId="06D01B4D" w14:textId="67AF3C9D" w:rsidR="00626FEF" w:rsidRPr="006B50FB" w:rsidRDefault="00626FEF" w:rsidP="00085D98">
            <w:pPr>
              <w:tabs>
                <w:tab w:val="left" w:pos="0"/>
              </w:tabs>
              <w:jc w:val="center"/>
              <w:rPr>
                <w:lang w:val="ru-RU"/>
              </w:rPr>
            </w:pPr>
            <w:r w:rsidRPr="006B50FB">
              <w:rPr>
                <w:lang w:val="ru-RU"/>
              </w:rPr>
              <w:t>-</w:t>
            </w:r>
          </w:p>
        </w:tc>
        <w:tc>
          <w:tcPr>
            <w:tcW w:w="1418" w:type="dxa"/>
            <w:vMerge w:val="restart"/>
            <w:vAlign w:val="center"/>
          </w:tcPr>
          <w:p w14:paraId="78B40ADF" w14:textId="4D5FAD76" w:rsidR="00626FEF" w:rsidRPr="006B50FB" w:rsidRDefault="00626FEF" w:rsidP="00C91BA9">
            <w:pPr>
              <w:tabs>
                <w:tab w:val="left" w:pos="0"/>
              </w:tabs>
            </w:pPr>
            <w:r w:rsidRPr="006B50FB">
              <w:t>DELETE</w:t>
            </w:r>
          </w:p>
        </w:tc>
        <w:tc>
          <w:tcPr>
            <w:tcW w:w="1417" w:type="dxa"/>
            <w:vMerge w:val="restart"/>
            <w:vAlign w:val="center"/>
          </w:tcPr>
          <w:p w14:paraId="2E120C2B" w14:textId="6A8E5F75" w:rsidR="00626FEF" w:rsidRPr="006B50FB" w:rsidRDefault="00626FEF" w:rsidP="00C91BA9">
            <w:pPr>
              <w:tabs>
                <w:tab w:val="left" w:pos="0"/>
              </w:tabs>
            </w:pPr>
            <w:r w:rsidRPr="006B50FB">
              <w:t>Строка 1</w:t>
            </w:r>
          </w:p>
        </w:tc>
        <w:tc>
          <w:tcPr>
            <w:tcW w:w="2410" w:type="dxa"/>
            <w:vMerge w:val="restart"/>
            <w:vAlign w:val="center"/>
          </w:tcPr>
          <w:p w14:paraId="05698A8B" w14:textId="44251691" w:rsidR="00626FEF" w:rsidRPr="00C84741" w:rsidRDefault="00C84741" w:rsidP="00C91BA9">
            <w:pPr>
              <w:tabs>
                <w:tab w:val="left" w:pos="0"/>
              </w:tabs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3827" w:type="dxa"/>
            <w:vMerge w:val="restart"/>
            <w:vAlign w:val="center"/>
          </w:tcPr>
          <w:p w14:paraId="3CF49D76" w14:textId="240A35A8" w:rsidR="00626FEF" w:rsidRPr="006B50FB" w:rsidRDefault="00626FEF" w:rsidP="001C6875">
            <w:pPr>
              <w:tabs>
                <w:tab w:val="left" w:pos="0"/>
              </w:tabs>
              <w:rPr>
                <w:lang w:val="ru-RU"/>
              </w:rPr>
            </w:pPr>
            <w:r w:rsidRPr="006B50FB">
              <w:rPr>
                <w:lang w:val="ru-RU"/>
              </w:rPr>
              <w:t xml:space="preserve">В тег </w:t>
            </w:r>
            <w:r w:rsidRPr="006B50FB">
              <w:t>DELETE</w:t>
            </w:r>
            <w:r w:rsidRPr="006B50FB">
              <w:rPr>
                <w:lang w:val="ru-RU"/>
              </w:rPr>
              <w:t xml:space="preserve"> </w:t>
            </w:r>
            <w:r w:rsidR="005A2909">
              <w:rPr>
                <w:lang w:val="ru-RU"/>
              </w:rPr>
              <w:t>устанавливается</w:t>
            </w:r>
            <w:r w:rsidRPr="006B50FB">
              <w:rPr>
                <w:lang w:val="ru-RU"/>
              </w:rPr>
              <w:t xml:space="preserve"> «</w:t>
            </w:r>
            <w:r w:rsidRPr="006B50FB">
              <w:t>X</w:t>
            </w:r>
            <w:r w:rsidRPr="006B50FB">
              <w:rPr>
                <w:lang w:val="ru-RU"/>
              </w:rPr>
              <w:t xml:space="preserve">» </w:t>
            </w:r>
            <w:r w:rsidR="005A2909">
              <w:rPr>
                <w:lang w:val="ru-RU"/>
              </w:rPr>
              <w:t xml:space="preserve">согласно условию в </w:t>
            </w:r>
            <w:r w:rsidR="00C84741">
              <w:fldChar w:fldCharType="begin"/>
            </w:r>
            <w:r w:rsidR="00C84741">
              <w:rPr>
                <w:lang w:val="ru-RU"/>
              </w:rPr>
              <w:instrText xml:space="preserve"> REF _Ref193449559 \h </w:instrText>
            </w:r>
            <w:r w:rsidR="001C6875">
              <w:rPr>
                <w:lang w:val="ru-RU"/>
              </w:rPr>
              <w:instrText xml:space="preserve"> \* MERGEFORMAT </w:instrText>
            </w:r>
            <w:r w:rsidR="00C84741">
              <w:fldChar w:fldCharType="separate"/>
            </w:r>
            <w:r w:rsidR="005D0A60" w:rsidRPr="005D0A60">
              <w:rPr>
                <w:b/>
                <w:bCs/>
                <w:i/>
                <w:iCs/>
                <w:sz w:val="24"/>
                <w:lang w:val="ru-RU"/>
              </w:rPr>
              <w:t xml:space="preserve">Таблица </w:t>
            </w:r>
            <w:r w:rsidR="005D0A60" w:rsidRPr="005D0A60">
              <w:rPr>
                <w:b/>
                <w:bCs/>
                <w:i/>
                <w:iCs/>
                <w:noProof/>
                <w:sz w:val="24"/>
                <w:lang w:val="ru-RU"/>
              </w:rPr>
              <w:t>5</w:t>
            </w:r>
            <w:r w:rsidR="00C84741">
              <w:fldChar w:fldCharType="end"/>
            </w:r>
            <w:r w:rsidRPr="006B50FB">
              <w:rPr>
                <w:lang w:val="ru-RU"/>
              </w:rPr>
              <w:t>.</w:t>
            </w:r>
          </w:p>
        </w:tc>
      </w:tr>
      <w:tr w:rsidR="00626FEF" w:rsidRPr="000F6476" w14:paraId="42DE9119" w14:textId="77777777" w:rsidTr="00925667">
        <w:tc>
          <w:tcPr>
            <w:tcW w:w="710" w:type="dxa"/>
            <w:vMerge/>
            <w:vAlign w:val="center"/>
          </w:tcPr>
          <w:p w14:paraId="2A24BB07" w14:textId="77777777" w:rsidR="00626FEF" w:rsidRPr="00C91BA9" w:rsidRDefault="00626FEF" w:rsidP="00C91BA9">
            <w:pPr>
              <w:pStyle w:val="af5"/>
              <w:numPr>
                <w:ilvl w:val="0"/>
                <w:numId w:val="15"/>
              </w:numPr>
              <w:tabs>
                <w:tab w:val="left" w:pos="0"/>
              </w:tabs>
              <w:ind w:left="456"/>
              <w:jc w:val="center"/>
              <w:rPr>
                <w:lang w:val="ru-RU"/>
              </w:rPr>
            </w:pPr>
          </w:p>
        </w:tc>
        <w:tc>
          <w:tcPr>
            <w:tcW w:w="1842" w:type="dxa"/>
            <w:vMerge/>
          </w:tcPr>
          <w:p w14:paraId="5E27B550" w14:textId="77777777" w:rsidR="00626FEF" w:rsidRPr="00C91BA9" w:rsidRDefault="00626FEF" w:rsidP="00C91BA9">
            <w:pPr>
              <w:tabs>
                <w:tab w:val="left" w:pos="0"/>
              </w:tabs>
              <w:rPr>
                <w:highlight w:val="yellow"/>
                <w:lang w:val="ru-RU"/>
              </w:rPr>
            </w:pPr>
          </w:p>
        </w:tc>
        <w:tc>
          <w:tcPr>
            <w:tcW w:w="2127" w:type="dxa"/>
          </w:tcPr>
          <w:p w14:paraId="346399A0" w14:textId="7ED17291" w:rsidR="00626FEF" w:rsidRPr="000F6476" w:rsidRDefault="00626FEF" w:rsidP="00C91BA9">
            <w:pPr>
              <w:tabs>
                <w:tab w:val="left" w:pos="0"/>
              </w:tabs>
              <w:rPr>
                <w:highlight w:val="yellow"/>
              </w:rPr>
            </w:pPr>
            <w:r>
              <w:t>rd_rented_</w:t>
            </w:r>
            <w:r w:rsidRPr="006B50FB">
              <w:t>transport_</w:t>
            </w:r>
            <w:r>
              <w:t>dispatch</w:t>
            </w:r>
          </w:p>
        </w:tc>
        <w:tc>
          <w:tcPr>
            <w:tcW w:w="1417" w:type="dxa"/>
            <w:vMerge/>
          </w:tcPr>
          <w:p w14:paraId="6C09679D" w14:textId="77777777" w:rsidR="00626FEF" w:rsidRPr="000F6476" w:rsidRDefault="00626FEF" w:rsidP="00C91BA9">
            <w:pPr>
              <w:tabs>
                <w:tab w:val="left" w:pos="0"/>
              </w:tabs>
              <w:rPr>
                <w:highlight w:val="yellow"/>
              </w:rPr>
            </w:pPr>
          </w:p>
        </w:tc>
        <w:tc>
          <w:tcPr>
            <w:tcW w:w="1418" w:type="dxa"/>
            <w:vMerge/>
          </w:tcPr>
          <w:p w14:paraId="3FD8DFBB" w14:textId="77777777" w:rsidR="00626FEF" w:rsidRPr="000F6476" w:rsidRDefault="00626FEF" w:rsidP="00C91BA9">
            <w:pPr>
              <w:tabs>
                <w:tab w:val="left" w:pos="0"/>
              </w:tabs>
              <w:rPr>
                <w:highlight w:val="yellow"/>
              </w:rPr>
            </w:pPr>
          </w:p>
        </w:tc>
        <w:tc>
          <w:tcPr>
            <w:tcW w:w="1417" w:type="dxa"/>
            <w:vMerge/>
          </w:tcPr>
          <w:p w14:paraId="7E0BDFC6" w14:textId="77777777" w:rsidR="00626FEF" w:rsidRPr="000F6476" w:rsidRDefault="00626FEF" w:rsidP="00C91BA9">
            <w:pPr>
              <w:tabs>
                <w:tab w:val="left" w:pos="0"/>
              </w:tabs>
              <w:rPr>
                <w:highlight w:val="yellow"/>
              </w:rPr>
            </w:pPr>
          </w:p>
        </w:tc>
        <w:tc>
          <w:tcPr>
            <w:tcW w:w="2410" w:type="dxa"/>
            <w:vMerge/>
          </w:tcPr>
          <w:p w14:paraId="28949CC7" w14:textId="17294F8D" w:rsidR="00626FEF" w:rsidRPr="006B50FB" w:rsidRDefault="00626FEF" w:rsidP="000F6476">
            <w:pPr>
              <w:tabs>
                <w:tab w:val="left" w:pos="0"/>
              </w:tabs>
            </w:pPr>
          </w:p>
        </w:tc>
        <w:tc>
          <w:tcPr>
            <w:tcW w:w="3827" w:type="dxa"/>
            <w:vMerge/>
          </w:tcPr>
          <w:p w14:paraId="684F3CDB" w14:textId="77777777" w:rsidR="00626FEF" w:rsidRPr="000F6476" w:rsidRDefault="00626FEF" w:rsidP="001C6875">
            <w:pPr>
              <w:tabs>
                <w:tab w:val="left" w:pos="0"/>
              </w:tabs>
              <w:rPr>
                <w:highlight w:val="yellow"/>
              </w:rPr>
            </w:pPr>
          </w:p>
        </w:tc>
      </w:tr>
      <w:tr w:rsidR="00C84741" w:rsidRPr="001C6875" w14:paraId="0660A82B" w14:textId="77777777" w:rsidTr="001C6875">
        <w:tc>
          <w:tcPr>
            <w:tcW w:w="710" w:type="dxa"/>
            <w:vMerge w:val="restart"/>
            <w:vAlign w:val="center"/>
          </w:tcPr>
          <w:p w14:paraId="5B04288C" w14:textId="77777777" w:rsidR="00C84741" w:rsidRPr="000F6476" w:rsidRDefault="00C84741" w:rsidP="00C84741">
            <w:pPr>
              <w:pStyle w:val="af5"/>
              <w:numPr>
                <w:ilvl w:val="0"/>
                <w:numId w:val="15"/>
              </w:numPr>
              <w:tabs>
                <w:tab w:val="left" w:pos="0"/>
              </w:tabs>
              <w:ind w:left="456"/>
              <w:jc w:val="center"/>
            </w:pPr>
          </w:p>
        </w:tc>
        <w:tc>
          <w:tcPr>
            <w:tcW w:w="1842" w:type="dxa"/>
            <w:vMerge w:val="restart"/>
            <w:vAlign w:val="center"/>
          </w:tcPr>
          <w:p w14:paraId="499456C7" w14:textId="1AB60949" w:rsidR="00C84741" w:rsidRPr="000F6476" w:rsidRDefault="00C84741" w:rsidP="00C84741">
            <w:pPr>
              <w:tabs>
                <w:tab w:val="left" w:pos="0"/>
              </w:tabs>
              <w:rPr>
                <w:highlight w:val="yellow"/>
              </w:rPr>
            </w:pPr>
            <w:r>
              <w:t>Идентификатор СОУР</w:t>
            </w:r>
          </w:p>
        </w:tc>
        <w:tc>
          <w:tcPr>
            <w:tcW w:w="2127" w:type="dxa"/>
            <w:vAlign w:val="center"/>
          </w:tcPr>
          <w:p w14:paraId="5AD1FAEA" w14:textId="59F4DA71" w:rsidR="00C84741" w:rsidRPr="000F6476" w:rsidRDefault="00C84741" w:rsidP="00C84741">
            <w:pPr>
              <w:tabs>
                <w:tab w:val="left" w:pos="0"/>
              </w:tabs>
              <w:rPr>
                <w:highlight w:val="yellow"/>
              </w:rPr>
            </w:pPr>
            <w:r>
              <w:t>rd_own_</w:t>
            </w:r>
            <w:r w:rsidRPr="006B50FB">
              <w:t>transport_</w:t>
            </w:r>
            <w:r>
              <w:t>dispatch</w:t>
            </w:r>
            <w:r w:rsidRPr="006B50FB">
              <w:t>.</w:t>
            </w:r>
            <w:r>
              <w:t>delete_for_rd_own_transport_key</w:t>
            </w:r>
          </w:p>
        </w:tc>
        <w:tc>
          <w:tcPr>
            <w:tcW w:w="1417" w:type="dxa"/>
            <w:vMerge w:val="restart"/>
            <w:vAlign w:val="center"/>
          </w:tcPr>
          <w:p w14:paraId="4493CF0E" w14:textId="0993100E" w:rsidR="00C84741" w:rsidRPr="000F6476" w:rsidRDefault="00C84741" w:rsidP="00596D1E">
            <w:pPr>
              <w:tabs>
                <w:tab w:val="left" w:pos="0"/>
              </w:tabs>
              <w:jc w:val="center"/>
              <w:rPr>
                <w:highlight w:val="yellow"/>
              </w:rPr>
            </w:pPr>
            <w:r>
              <w:t>int</w:t>
            </w:r>
          </w:p>
        </w:tc>
        <w:tc>
          <w:tcPr>
            <w:tcW w:w="1418" w:type="dxa"/>
            <w:vMerge w:val="restart"/>
            <w:vAlign w:val="center"/>
          </w:tcPr>
          <w:p w14:paraId="757B2313" w14:textId="69DB93DE" w:rsidR="00C84741" w:rsidRPr="000F6476" w:rsidRDefault="00C84741" w:rsidP="00C84741">
            <w:pPr>
              <w:tabs>
                <w:tab w:val="left" w:pos="0"/>
              </w:tabs>
              <w:rPr>
                <w:highlight w:val="yellow"/>
              </w:rPr>
            </w:pPr>
            <w:r w:rsidRPr="00303478">
              <w:t>ZZ_GUID</w:t>
            </w:r>
          </w:p>
        </w:tc>
        <w:tc>
          <w:tcPr>
            <w:tcW w:w="1417" w:type="dxa"/>
            <w:vMerge w:val="restart"/>
            <w:vAlign w:val="center"/>
          </w:tcPr>
          <w:p w14:paraId="0FFD8BB0" w14:textId="27C4A0FD" w:rsidR="00C84741" w:rsidRPr="000F6476" w:rsidRDefault="00C84741" w:rsidP="00C84741">
            <w:pPr>
              <w:tabs>
                <w:tab w:val="left" w:pos="0"/>
              </w:tabs>
              <w:rPr>
                <w:highlight w:val="yellow"/>
              </w:rPr>
            </w:pPr>
            <w:r>
              <w:t>Строка 10</w:t>
            </w:r>
          </w:p>
        </w:tc>
        <w:tc>
          <w:tcPr>
            <w:tcW w:w="2410" w:type="dxa"/>
            <w:vMerge w:val="restart"/>
            <w:vAlign w:val="center"/>
          </w:tcPr>
          <w:p w14:paraId="0CE4951D" w14:textId="5DDF961C" w:rsidR="00C84741" w:rsidRPr="00C84741" w:rsidRDefault="00C84741" w:rsidP="00C84741">
            <w:pPr>
              <w:tabs>
                <w:tab w:val="left" w:pos="0"/>
              </w:tabs>
              <w:rPr>
                <w:highlight w:val="yellow"/>
                <w:lang w:val="ru-RU"/>
              </w:rPr>
            </w:pPr>
            <w:r w:rsidRPr="00C84741">
              <w:rPr>
                <w:lang w:val="ru-RU"/>
              </w:rPr>
              <w:t>-</w:t>
            </w:r>
          </w:p>
        </w:tc>
        <w:tc>
          <w:tcPr>
            <w:tcW w:w="3827" w:type="dxa"/>
            <w:vMerge w:val="restart"/>
            <w:vAlign w:val="center"/>
          </w:tcPr>
          <w:p w14:paraId="38393986" w14:textId="67A45E87" w:rsidR="00C84741" w:rsidRPr="001C6875" w:rsidRDefault="001C6875" w:rsidP="001C6875">
            <w:pPr>
              <w:tabs>
                <w:tab w:val="left" w:pos="0"/>
              </w:tabs>
              <w:rPr>
                <w:highlight w:val="yellow"/>
                <w:lang w:val="ru-RU"/>
              </w:rPr>
            </w:pPr>
            <w:r w:rsidRPr="001C6875">
              <w:rPr>
                <w:lang w:val="ru-RU"/>
              </w:rPr>
              <w:t xml:space="preserve">В тег </w:t>
            </w:r>
            <w:r w:rsidRPr="00303478">
              <w:t>ZZ</w:t>
            </w:r>
            <w:r w:rsidRPr="001C6875">
              <w:rPr>
                <w:lang w:val="ru-RU"/>
              </w:rPr>
              <w:t>_</w:t>
            </w:r>
            <w:r w:rsidRPr="00303478">
              <w:t>GUID</w:t>
            </w:r>
            <w:r>
              <w:rPr>
                <w:lang w:val="ru-RU"/>
              </w:rPr>
              <w:t xml:space="preserve"> устанавливается значения </w:t>
            </w:r>
            <w:r>
              <w:t>key</w:t>
            </w:r>
            <w:r w:rsidRPr="001C6875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из таблиц </w:t>
            </w:r>
            <w:r>
              <w:t>dispatch</w:t>
            </w:r>
          </w:p>
        </w:tc>
      </w:tr>
      <w:tr w:rsidR="00C84741" w:rsidRPr="00F75D8B" w14:paraId="5F16E13A" w14:textId="77777777" w:rsidTr="009E3B37">
        <w:tc>
          <w:tcPr>
            <w:tcW w:w="710" w:type="dxa"/>
            <w:vMerge/>
            <w:vAlign w:val="center"/>
          </w:tcPr>
          <w:p w14:paraId="1094EAA2" w14:textId="77777777" w:rsidR="00C84741" w:rsidRPr="001C6875" w:rsidRDefault="00C84741" w:rsidP="00C84741">
            <w:pPr>
              <w:pStyle w:val="af5"/>
              <w:numPr>
                <w:ilvl w:val="0"/>
                <w:numId w:val="15"/>
              </w:numPr>
              <w:tabs>
                <w:tab w:val="left" w:pos="0"/>
              </w:tabs>
              <w:ind w:left="456"/>
              <w:jc w:val="center"/>
              <w:rPr>
                <w:lang w:val="ru-RU"/>
              </w:rPr>
            </w:pPr>
          </w:p>
        </w:tc>
        <w:tc>
          <w:tcPr>
            <w:tcW w:w="1842" w:type="dxa"/>
            <w:vMerge/>
            <w:vAlign w:val="center"/>
          </w:tcPr>
          <w:p w14:paraId="3BFA10DC" w14:textId="77777777" w:rsidR="00C84741" w:rsidRPr="001C6875" w:rsidRDefault="00C84741" w:rsidP="00C84741">
            <w:pPr>
              <w:tabs>
                <w:tab w:val="left" w:pos="0"/>
              </w:tabs>
              <w:rPr>
                <w:lang w:val="ru-RU"/>
              </w:rPr>
            </w:pPr>
          </w:p>
        </w:tc>
        <w:tc>
          <w:tcPr>
            <w:tcW w:w="2127" w:type="dxa"/>
          </w:tcPr>
          <w:p w14:paraId="036590C2" w14:textId="6DE762BB" w:rsidR="00C84741" w:rsidRDefault="00C84741" w:rsidP="00C84741">
            <w:pPr>
              <w:tabs>
                <w:tab w:val="left" w:pos="0"/>
              </w:tabs>
            </w:pPr>
            <w:r>
              <w:t>rd_rented_</w:t>
            </w:r>
            <w:r w:rsidRPr="006B50FB">
              <w:t>transport_</w:t>
            </w:r>
            <w:r>
              <w:t>dispatch</w:t>
            </w:r>
            <w:r w:rsidRPr="006B50FB">
              <w:t>.</w:t>
            </w:r>
            <w:r>
              <w:t>delete_for_rd_rented_transport_key</w:t>
            </w:r>
          </w:p>
        </w:tc>
        <w:tc>
          <w:tcPr>
            <w:tcW w:w="1417" w:type="dxa"/>
            <w:vMerge/>
            <w:vAlign w:val="center"/>
          </w:tcPr>
          <w:p w14:paraId="6A6F04DE" w14:textId="77777777" w:rsidR="00C84741" w:rsidRDefault="00C84741" w:rsidP="00C84741">
            <w:pPr>
              <w:tabs>
                <w:tab w:val="left" w:pos="0"/>
              </w:tabs>
            </w:pPr>
          </w:p>
        </w:tc>
        <w:tc>
          <w:tcPr>
            <w:tcW w:w="1418" w:type="dxa"/>
            <w:vMerge/>
            <w:vAlign w:val="center"/>
          </w:tcPr>
          <w:p w14:paraId="401AA0CD" w14:textId="77777777" w:rsidR="00C84741" w:rsidRPr="00303478" w:rsidRDefault="00C84741" w:rsidP="00C84741">
            <w:pPr>
              <w:tabs>
                <w:tab w:val="left" w:pos="0"/>
              </w:tabs>
            </w:pPr>
          </w:p>
        </w:tc>
        <w:tc>
          <w:tcPr>
            <w:tcW w:w="1417" w:type="dxa"/>
            <w:vMerge/>
            <w:vAlign w:val="center"/>
          </w:tcPr>
          <w:p w14:paraId="58979E61" w14:textId="77777777" w:rsidR="00C84741" w:rsidRDefault="00C84741" w:rsidP="00C84741">
            <w:pPr>
              <w:tabs>
                <w:tab w:val="left" w:pos="0"/>
              </w:tabs>
            </w:pPr>
          </w:p>
        </w:tc>
        <w:tc>
          <w:tcPr>
            <w:tcW w:w="2410" w:type="dxa"/>
            <w:vMerge/>
            <w:vAlign w:val="center"/>
          </w:tcPr>
          <w:p w14:paraId="4BA3DB22" w14:textId="4F865833" w:rsidR="00C84741" w:rsidRDefault="00C84741" w:rsidP="00C84741">
            <w:pPr>
              <w:pStyle w:val="tdtext"/>
              <w:jc w:val="left"/>
            </w:pPr>
          </w:p>
        </w:tc>
        <w:tc>
          <w:tcPr>
            <w:tcW w:w="3827" w:type="dxa"/>
            <w:vMerge/>
          </w:tcPr>
          <w:p w14:paraId="681A96C5" w14:textId="77777777" w:rsidR="00C84741" w:rsidRPr="000F6476" w:rsidRDefault="00C84741" w:rsidP="00C84741">
            <w:pPr>
              <w:tabs>
                <w:tab w:val="left" w:pos="0"/>
              </w:tabs>
              <w:rPr>
                <w:highlight w:val="yellow"/>
              </w:rPr>
            </w:pPr>
          </w:p>
        </w:tc>
      </w:tr>
    </w:tbl>
    <w:p w14:paraId="3C208184" w14:textId="77777777" w:rsidR="00605A73" w:rsidRPr="000F6476" w:rsidRDefault="00605A73" w:rsidP="00D10C3A">
      <w:pPr>
        <w:tabs>
          <w:tab w:val="left" w:pos="0"/>
        </w:tabs>
        <w:rPr>
          <w:highlight w:val="yellow"/>
          <w:lang w:val="en-US"/>
        </w:rPr>
      </w:pPr>
    </w:p>
    <w:sectPr w:rsidR="00605A73" w:rsidRPr="000F6476" w:rsidSect="000D4851">
      <w:pgSz w:w="16838" w:h="11906" w:orient="landscape"/>
      <w:pgMar w:top="1701" w:right="1134" w:bottom="851" w:left="1134" w:header="709" w:footer="193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0" w:author="Воронкова Ксения Александровна" w:date="2025-04-22T19:19:00Z" w:initials="ВКА">
    <w:p w14:paraId="3A95E634" w14:textId="7146A2B5" w:rsidR="009E3B37" w:rsidRPr="006379C5" w:rsidRDefault="009E3B37">
      <w:pPr>
        <w:pStyle w:val="a8"/>
      </w:pPr>
      <w:r>
        <w:rPr>
          <w:rStyle w:val="a4"/>
        </w:rPr>
        <w:annotationRef/>
      </w:r>
      <w:r>
        <w:t>Табельный номер ответственного исполнителя не равен табельному номеру водителя. Это именно создатель заявки, а не водитель.</w:t>
      </w:r>
    </w:p>
  </w:comment>
  <w:comment w:id="31" w:author="Хадиев Эдуард" w:date="2025-04-23T09:27:00Z" w:initials="ХЭ">
    <w:p w14:paraId="1D74A615" w14:textId="33F1AA6C" w:rsidR="009625F0" w:rsidRDefault="009625F0">
      <w:pPr>
        <w:pStyle w:val="a8"/>
      </w:pPr>
      <w:r>
        <w:rPr>
          <w:rStyle w:val="a4"/>
        </w:rPr>
        <w:annotationRef/>
      </w:r>
      <w:r>
        <w:t>Это пример сообщения,</w:t>
      </w:r>
      <w:r w:rsidR="00B84767">
        <w:t xml:space="preserve"> он</w:t>
      </w:r>
      <w:r>
        <w:t xml:space="preserve"> демонстриру</w:t>
      </w:r>
      <w:r w:rsidR="00B84767">
        <w:t>ет</w:t>
      </w:r>
      <w:r>
        <w:t xml:space="preserve"> вид передаваемого сообщения</w:t>
      </w:r>
      <w:r w:rsidR="00B84767">
        <w:t>,</w:t>
      </w:r>
      <w:r>
        <w:t xml:space="preserve"> </w:t>
      </w:r>
      <w:r w:rsidR="00B84767">
        <w:t>а не отр</w:t>
      </w:r>
      <w:r w:rsidR="005C3274">
        <w:t>а</w:t>
      </w:r>
      <w:r w:rsidR="00B84767">
        <w:t>жает реальные данные</w:t>
      </w:r>
      <w:r w:rsidR="005C3274">
        <w:t>.</w:t>
      </w:r>
    </w:p>
  </w:comment>
  <w:comment w:id="32" w:author="Воронкова Ксения Александровна" w:date="2025-04-22T19:35:00Z" w:initials="ВКА">
    <w:p w14:paraId="7B560936" w14:textId="02BDFD96" w:rsidR="009E3B37" w:rsidRDefault="009E3B37">
      <w:pPr>
        <w:pStyle w:val="a8"/>
      </w:pPr>
      <w:r>
        <w:rPr>
          <w:rStyle w:val="a4"/>
        </w:rPr>
        <w:annotationRef/>
      </w:r>
      <w:r>
        <w:t>Аналогично комментарию выше.</w:t>
      </w:r>
    </w:p>
  </w:comment>
  <w:comment w:id="33" w:author="Хадиев Эдуард" w:date="2025-04-23T09:29:00Z" w:initials="ХЭ">
    <w:p w14:paraId="5923BF02" w14:textId="2FFE1F1A" w:rsidR="005C3274" w:rsidRDefault="005C3274">
      <w:pPr>
        <w:pStyle w:val="a8"/>
      </w:pPr>
      <w:r>
        <w:rPr>
          <w:rStyle w:val="a4"/>
        </w:rPr>
        <w:annotationRef/>
      </w:r>
      <w:r>
        <w:t>аналогично</w:t>
      </w:r>
    </w:p>
  </w:comment>
  <w:comment w:id="36" w:author="Воронкова Ксения Александровна" w:date="2025-04-22T19:27:00Z" w:initials="ВКА">
    <w:p w14:paraId="73E2EC44" w14:textId="2E6289B0" w:rsidR="009E3B37" w:rsidRPr="00775D57" w:rsidRDefault="009E3B37">
      <w:pPr>
        <w:pStyle w:val="a8"/>
      </w:pPr>
      <w:r>
        <w:rPr>
          <w:rStyle w:val="a4"/>
        </w:rPr>
        <w:annotationRef/>
      </w:r>
      <w:r>
        <w:t xml:space="preserve">А разве была постановка на передачу ДЗО в заголовках? Прошу, пожалуйста, продублировать переписку, если это обсуждалось. Если это необходимо передавать, прошу уточнить в каком виде: </w:t>
      </w:r>
      <w:r w:rsidRPr="00775D57">
        <w:t>‘</w:t>
      </w:r>
      <w:r>
        <w:t>ДЗО</w:t>
      </w:r>
      <w:r w:rsidRPr="00775D57">
        <w:t>’</w:t>
      </w:r>
      <w:r>
        <w:t xml:space="preserve"> / </w:t>
      </w:r>
      <w:r w:rsidRPr="00775D57">
        <w:t>‘</w:t>
      </w:r>
      <w:r>
        <w:t>Центр</w:t>
      </w:r>
      <w:r w:rsidRPr="00775D57">
        <w:t>’</w:t>
      </w:r>
      <w:r>
        <w:t xml:space="preserve"> / </w:t>
      </w:r>
      <w:r w:rsidRPr="00775D57">
        <w:t>‘</w:t>
      </w:r>
      <w:r>
        <w:t>ЦиП</w:t>
      </w:r>
      <w:r w:rsidRPr="00775D57">
        <w:t>’</w:t>
      </w:r>
      <w:r>
        <w:t xml:space="preserve"> / </w:t>
      </w:r>
      <w:r w:rsidRPr="00775D57">
        <w:t>‘</w:t>
      </w:r>
      <w:r>
        <w:t>Центр и приволжье</w:t>
      </w:r>
      <w:r w:rsidRPr="00775D57">
        <w:t>’</w:t>
      </w:r>
      <w:r>
        <w:t xml:space="preserve"> / </w:t>
      </w:r>
      <w:r w:rsidRPr="00775D57">
        <w:t>‘</w:t>
      </w:r>
      <w:r>
        <w:rPr>
          <w:lang w:val="en-US"/>
        </w:rPr>
        <w:t>RT</w:t>
      </w:r>
      <w:r w:rsidRPr="00775D57">
        <w:t>2’ / ‘</w:t>
      </w:r>
      <w:r>
        <w:rPr>
          <w:lang w:val="en-US"/>
        </w:rPr>
        <w:t>ER</w:t>
      </w:r>
      <w:r w:rsidRPr="00775D57">
        <w:t>3’</w:t>
      </w:r>
      <w:r>
        <w:t>.</w:t>
      </w:r>
    </w:p>
  </w:comment>
  <w:comment w:id="37" w:author="Хадиев Эдуард" w:date="2025-04-23T09:30:00Z" w:initials="ХЭ">
    <w:p w14:paraId="7FA41E5C" w14:textId="7CDD34E6" w:rsidR="006815FA" w:rsidRDefault="005C3274">
      <w:pPr>
        <w:pStyle w:val="a8"/>
      </w:pPr>
      <w:r>
        <w:rPr>
          <w:rStyle w:val="a4"/>
        </w:rPr>
        <w:annotationRef/>
      </w:r>
      <w:r w:rsidR="009A4E7C">
        <w:t>Это метаинформация, необходимая СОУР</w:t>
      </w:r>
      <w:r w:rsidR="00E97444">
        <w:t>, присутствует</w:t>
      </w:r>
      <w:r w:rsidR="00F627E4">
        <w:t xml:space="preserve"> в описании</w:t>
      </w:r>
      <w:r w:rsidR="00E97444">
        <w:t xml:space="preserve"> начиная с первой версии постановки</w:t>
      </w:r>
      <w:r w:rsidR="009A4E7C">
        <w:t>.</w:t>
      </w:r>
    </w:p>
    <w:p w14:paraId="42FBF1BA" w14:textId="12CD9A51" w:rsidR="005C3274" w:rsidRDefault="00F627E4">
      <w:pPr>
        <w:pStyle w:val="a8"/>
      </w:pPr>
      <w:r>
        <w:t xml:space="preserve">В данном случае рассматривается </w:t>
      </w:r>
      <w:r w:rsidR="009A4E7C">
        <w:t>поток СОУР-СУПА, вы</w:t>
      </w:r>
      <w:r w:rsidR="006815FA">
        <w:t xml:space="preserve"> не передаете этот заголовок</w:t>
      </w:r>
      <w:r w:rsidR="00E97444">
        <w:t>.</w:t>
      </w:r>
    </w:p>
  </w:comment>
  <w:comment w:id="39" w:author="Воронкова Ксения Александровна" w:date="2025-04-22T19:22:00Z" w:initials="ВКА">
    <w:p w14:paraId="65B5B60C" w14:textId="1B5E87DD" w:rsidR="009E3B37" w:rsidRDefault="009E3B37">
      <w:pPr>
        <w:pStyle w:val="a8"/>
      </w:pPr>
      <w:r>
        <w:rPr>
          <w:rStyle w:val="a4"/>
        </w:rPr>
        <w:annotationRef/>
      </w:r>
      <w:r>
        <w:t>На Центре только один заказ может записаться в сообщение, если будет отправлен список заказов, то запишется только первый заказ из списка.</w:t>
      </w:r>
    </w:p>
  </w:comment>
  <w:comment w:id="40" w:author="Хасанов Илдар" w:date="2025-04-23T12:10:00Z" w:initials="ХИ">
    <w:p w14:paraId="761A8C62" w14:textId="359A438B" w:rsidR="00F75D8B" w:rsidRPr="00F75D8B" w:rsidRDefault="00F75D8B">
      <w:pPr>
        <w:pStyle w:val="a8"/>
      </w:pPr>
      <w:r>
        <w:rPr>
          <w:rStyle w:val="a4"/>
        </w:rPr>
        <w:annotationRef/>
      </w:r>
      <w:r>
        <w:t>Требование Заказчика. Ответ от Ильи Сергеевича.</w:t>
      </w:r>
    </w:p>
  </w:comment>
  <w:comment w:id="41" w:author="Воронкова Ксения Александровна" w:date="2025-04-22T19:32:00Z" w:initials="ВКА">
    <w:p w14:paraId="77DC9E7A" w14:textId="6102A994" w:rsidR="009E3B37" w:rsidRDefault="009E3B37">
      <w:pPr>
        <w:pStyle w:val="a8"/>
      </w:pPr>
      <w:r>
        <w:rPr>
          <w:rStyle w:val="a4"/>
        </w:rPr>
        <w:annotationRef/>
      </w:r>
      <w:r>
        <w:t>Таблица 8</w:t>
      </w:r>
    </w:p>
  </w:comment>
  <w:comment w:id="42" w:author="Хадиев Эдуард" w:date="2025-04-23T09:36:00Z" w:initials="ХЭ">
    <w:p w14:paraId="54911CE3" w14:textId="38C1A7C0" w:rsidR="00EF2DF9" w:rsidRDefault="00EF2DF9">
      <w:pPr>
        <w:pStyle w:val="a8"/>
      </w:pPr>
      <w:r>
        <w:rPr>
          <w:rStyle w:val="a4"/>
        </w:rPr>
        <w:annotationRef/>
      </w:r>
      <w:r>
        <w:t>исправил</w:t>
      </w:r>
    </w:p>
  </w:comment>
  <w:comment w:id="45" w:author="Воронкова Ксения Александровна" w:date="2025-04-22T19:24:00Z" w:initials="ВКА">
    <w:p w14:paraId="148EEBF9" w14:textId="149D5C19" w:rsidR="009E3B37" w:rsidRDefault="009E3B37">
      <w:pPr>
        <w:pStyle w:val="a8"/>
      </w:pPr>
      <w:r>
        <w:rPr>
          <w:rStyle w:val="a4"/>
        </w:rPr>
        <w:annotationRef/>
      </w:r>
      <w:r>
        <w:t>Необходимо добавить пояснение, что заказчик это не водитель ТС, а именно создатель заявки на транспорт.</w:t>
      </w:r>
    </w:p>
  </w:comment>
  <w:comment w:id="46" w:author="Хадиев Эдуард" w:date="2025-04-23T09:40:00Z" w:initials="ХЭ">
    <w:p w14:paraId="7C56FFD1" w14:textId="77777777" w:rsidR="000C6E87" w:rsidRDefault="000C6E87">
      <w:pPr>
        <w:pStyle w:val="a8"/>
      </w:pPr>
      <w:r>
        <w:rPr>
          <w:rStyle w:val="a4"/>
        </w:rPr>
        <w:annotationRef/>
      </w:r>
      <w:r>
        <w:t xml:space="preserve">Требования по </w:t>
      </w:r>
      <w:r w:rsidR="001A20BC">
        <w:t>содержанию передаваемых атрибутов зафиксированы в постановке на функциональность.</w:t>
      </w:r>
    </w:p>
    <w:p w14:paraId="136166A7" w14:textId="14FC83D6" w:rsidR="006775FA" w:rsidRPr="006775FA" w:rsidRDefault="006775FA">
      <w:pPr>
        <w:pStyle w:val="a8"/>
      </w:pPr>
      <w:r>
        <w:t xml:space="preserve">Косвенно </w:t>
      </w:r>
      <w:r w:rsidR="00681582">
        <w:t>отражено в правилах формирования.</w:t>
      </w:r>
    </w:p>
  </w:comment>
  <w:comment w:id="47" w:author="Воронкова Ксения Александровна" w:date="2025-04-22T19:33:00Z" w:initials="ВКА">
    <w:p w14:paraId="3E30700D" w14:textId="416FDBF4" w:rsidR="009E3B37" w:rsidRDefault="009E3B37">
      <w:pPr>
        <w:pStyle w:val="a8"/>
      </w:pPr>
      <w:r>
        <w:rPr>
          <w:rStyle w:val="a4"/>
        </w:rPr>
        <w:annotationRef/>
      </w:r>
      <w:r>
        <w:t>Таблица 8</w:t>
      </w:r>
    </w:p>
  </w:comment>
  <w:comment w:id="48" w:author="Хадиев Эдуард" w:date="2025-04-23T09:37:00Z" w:initials="ХЭ">
    <w:p w14:paraId="21BEB612" w14:textId="2B2AE2E3" w:rsidR="00E93511" w:rsidRDefault="00E93511">
      <w:pPr>
        <w:pStyle w:val="a8"/>
      </w:pPr>
      <w:r>
        <w:rPr>
          <w:rStyle w:val="a4"/>
        </w:rPr>
        <w:annotationRef/>
      </w:r>
      <w:r>
        <w:t>исправил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A95E634" w15:done="0"/>
  <w15:commentEx w15:paraId="1D74A615" w15:paraIdParent="3A95E634" w15:done="0"/>
  <w15:commentEx w15:paraId="7B560936" w15:done="0"/>
  <w15:commentEx w15:paraId="5923BF02" w15:paraIdParent="7B560936" w15:done="0"/>
  <w15:commentEx w15:paraId="73E2EC44" w15:done="0"/>
  <w15:commentEx w15:paraId="42FBF1BA" w15:paraIdParent="73E2EC44" w15:done="0"/>
  <w15:commentEx w15:paraId="65B5B60C" w15:done="0"/>
  <w15:commentEx w15:paraId="761A8C62" w15:paraIdParent="65B5B60C" w15:done="0"/>
  <w15:commentEx w15:paraId="77DC9E7A" w15:done="0"/>
  <w15:commentEx w15:paraId="54911CE3" w15:paraIdParent="77DC9E7A" w15:done="0"/>
  <w15:commentEx w15:paraId="148EEBF9" w15:done="0"/>
  <w15:commentEx w15:paraId="136166A7" w15:paraIdParent="148EEBF9" w15:done="0"/>
  <w15:commentEx w15:paraId="3E30700D" w15:done="0"/>
  <w15:commentEx w15:paraId="21BEB612" w15:paraIdParent="3E30700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B330F7" w16cex:dateUtc="2025-04-23T06:27:00Z"/>
  <w16cex:commentExtensible w16cex:durableId="2BB33193" w16cex:dateUtc="2025-04-23T06:29:00Z"/>
  <w16cex:commentExtensible w16cex:durableId="2BB3319E" w16cex:dateUtc="2025-04-23T06:30:00Z"/>
  <w16cex:commentExtensible w16cex:durableId="2BB3574D" w16cex:dateUtc="2025-04-23T09:10:00Z"/>
  <w16cex:commentExtensible w16cex:durableId="2BB33333" w16cex:dateUtc="2025-04-23T06:36:00Z"/>
  <w16cex:commentExtensible w16cex:durableId="2BB3340C" w16cex:dateUtc="2025-04-23T06:40:00Z"/>
  <w16cex:commentExtensible w16cex:durableId="2BB33369" w16cex:dateUtc="2025-04-23T06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A95E634" w16cid:durableId="2BB32F86"/>
  <w16cid:commentId w16cid:paraId="1D74A615" w16cid:durableId="2BB330F7"/>
  <w16cid:commentId w16cid:paraId="7B560936" w16cid:durableId="2BB32F87"/>
  <w16cid:commentId w16cid:paraId="5923BF02" w16cid:durableId="2BB33193"/>
  <w16cid:commentId w16cid:paraId="73E2EC44" w16cid:durableId="2BB32F88"/>
  <w16cid:commentId w16cid:paraId="42FBF1BA" w16cid:durableId="2BB3319E"/>
  <w16cid:commentId w16cid:paraId="65B5B60C" w16cid:durableId="2BB32F89"/>
  <w16cid:commentId w16cid:paraId="761A8C62" w16cid:durableId="2BB3574D"/>
  <w16cid:commentId w16cid:paraId="77DC9E7A" w16cid:durableId="2BB32F8A"/>
  <w16cid:commentId w16cid:paraId="54911CE3" w16cid:durableId="2BB33333"/>
  <w16cid:commentId w16cid:paraId="148EEBF9" w16cid:durableId="2BB32F8B"/>
  <w16cid:commentId w16cid:paraId="136166A7" w16cid:durableId="2BB3340C"/>
  <w16cid:commentId w16cid:paraId="3E30700D" w16cid:durableId="2BB32F8C"/>
  <w16cid:commentId w16cid:paraId="21BEB612" w16cid:durableId="2BB3336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19CA2" w14:textId="77777777" w:rsidR="00E67274" w:rsidRDefault="00E67274">
      <w:r>
        <w:separator/>
      </w:r>
    </w:p>
  </w:endnote>
  <w:endnote w:type="continuationSeparator" w:id="0">
    <w:p w14:paraId="05852F94" w14:textId="77777777" w:rsidR="00E67274" w:rsidRDefault="00E67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Полужирный">
    <w:altName w:val="Times New Roman"/>
    <w:panose1 w:val="020208030705050203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80024" w14:textId="30BCE56C" w:rsidR="009E3B37" w:rsidRDefault="009E3B37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2</w:t>
    </w:r>
    <w:r>
      <w:fldChar w:fldCharType="end"/>
    </w:r>
  </w:p>
  <w:p w14:paraId="3DFA3421" w14:textId="77777777" w:rsidR="009E3B37" w:rsidRDefault="009E3B37">
    <w:pPr>
      <w:jc w:val="right"/>
    </w:pPr>
  </w:p>
  <w:p w14:paraId="42AEA1AB" w14:textId="77777777" w:rsidR="009E3B37" w:rsidRDefault="009E3B37">
    <w:pPr>
      <w:rPr>
        <w:sz w:val="16"/>
      </w:rPr>
    </w:pPr>
    <w:r>
      <w:rPr>
        <w:sz w:val="16"/>
      </w:rPr>
      <w:t>Функциональная спецификация</w:t>
    </w:r>
  </w:p>
  <w:p w14:paraId="407CE221" w14:textId="77777777" w:rsidR="009E3B37" w:rsidRDefault="009E3B37">
    <w:pPr>
      <w:rPr>
        <w:sz w:val="16"/>
      </w:rPr>
    </w:pPr>
    <w:r>
      <w:rPr>
        <w:sz w:val="16"/>
      </w:rPr>
      <w:t>Интеграционного потока данных и сервисов ТМ/ЕО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9146C" w14:textId="77777777" w:rsidR="009E3B37" w:rsidRDefault="009E3B37">
    <w:pPr>
      <w:jc w:val="right"/>
    </w:pPr>
  </w:p>
  <w:p w14:paraId="39712609" w14:textId="77777777" w:rsidR="009E3B37" w:rsidRDefault="009E3B37">
    <w:pPr>
      <w:spacing w:line="276" w:lineRule="auto"/>
      <w:rPr>
        <w:sz w:val="24"/>
      </w:rPr>
    </w:pPr>
    <w:r>
      <w:rPr>
        <w:sz w:val="24"/>
      </w:rPr>
      <w:t>г. Москва</w:t>
    </w:r>
  </w:p>
  <w:p w14:paraId="44CD06F4" w14:textId="7C9D036D" w:rsidR="009E3B37" w:rsidRDefault="009E3B37">
    <w:pPr>
      <w:spacing w:line="276" w:lineRule="auto"/>
      <w:rPr>
        <w:color w:val="000000" w:themeColor="text1"/>
        <w:sz w:val="24"/>
      </w:rPr>
    </w:pPr>
    <w:r>
      <w:rPr>
        <w:sz w:val="24"/>
      </w:rPr>
      <w:t>2024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61957" w14:textId="77777777" w:rsidR="009E3B37" w:rsidRDefault="009E3B37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 w:rsidR="00482B9C">
      <w:rPr>
        <w:noProof/>
      </w:rPr>
      <w:t>5</w:t>
    </w:r>
    <w:r>
      <w:fldChar w:fldCharType="end"/>
    </w:r>
  </w:p>
  <w:p w14:paraId="0826EEA2" w14:textId="77777777" w:rsidR="009E3B37" w:rsidRDefault="009E3B37">
    <w:pPr>
      <w:jc w:val="right"/>
    </w:pPr>
  </w:p>
  <w:p w14:paraId="589D7007" w14:textId="77777777" w:rsidR="009E3B37" w:rsidRDefault="009E3B37">
    <w:pPr>
      <w:pStyle w:val="af2"/>
      <w:rPr>
        <w:sz w:val="16"/>
      </w:rPr>
    </w:pPr>
    <w:r>
      <w:rPr>
        <w:sz w:val="16"/>
      </w:rPr>
      <w:t>Интеграционное взаимодействие СУПА - СОУР в части передачи данных по точкам измерений объектов эксплуатации.</w:t>
    </w:r>
  </w:p>
  <w:p w14:paraId="2ADF98B5" w14:textId="77777777" w:rsidR="009E3B37" w:rsidRDefault="009E3B37">
    <w:pPr>
      <w:pStyle w:val="af2"/>
      <w:rPr>
        <w:sz w:val="16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CD50A" w14:textId="77777777" w:rsidR="009E3B37" w:rsidRDefault="009E3B37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 w:rsidR="00482B9C">
      <w:rPr>
        <w:noProof/>
      </w:rPr>
      <w:t>8</w:t>
    </w:r>
    <w:r>
      <w:fldChar w:fldCharType="end"/>
    </w:r>
  </w:p>
  <w:p w14:paraId="7DC5923B" w14:textId="77777777" w:rsidR="009E3B37" w:rsidRDefault="009E3B37">
    <w:pPr>
      <w:jc w:val="right"/>
    </w:pPr>
  </w:p>
  <w:p w14:paraId="1F87EB14" w14:textId="77777777" w:rsidR="009E3B37" w:rsidRDefault="009E3B37">
    <w:pPr>
      <w:pStyle w:val="af2"/>
      <w:rPr>
        <w:sz w:val="16"/>
      </w:rPr>
    </w:pPr>
    <w:r>
      <w:rPr>
        <w:sz w:val="16"/>
      </w:rPr>
      <w:t>Интеграционное взаимодействие СУПА - СОУР в части передачи данных по точкам измерений объектов эксплуатации.</w:t>
    </w:r>
  </w:p>
  <w:p w14:paraId="3C522BAB" w14:textId="77777777" w:rsidR="009E3B37" w:rsidRDefault="009E3B37">
    <w:pPr>
      <w:pStyle w:val="af2"/>
      <w:rPr>
        <w:sz w:val="16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85789" w14:textId="77777777" w:rsidR="009E3B37" w:rsidRDefault="009E3B37">
    <w:pPr>
      <w:framePr w:wrap="around" w:vAnchor="text" w:hAnchor="margin" w:xAlign="right" w:y="1"/>
    </w:pPr>
    <w:r>
      <w:fldChar w:fldCharType="begin"/>
    </w:r>
    <w:r>
      <w:instrText xml:space="preserve">PAGE </w:instrText>
    </w:r>
    <w:r>
      <w:fldChar w:fldCharType="separate"/>
    </w:r>
    <w:r w:rsidR="00482B9C">
      <w:rPr>
        <w:noProof/>
      </w:rPr>
      <w:t>25</w:t>
    </w:r>
    <w:r>
      <w:fldChar w:fldCharType="end"/>
    </w:r>
  </w:p>
  <w:p w14:paraId="3802D93E" w14:textId="77777777" w:rsidR="009E3B37" w:rsidRDefault="009E3B37">
    <w:pPr>
      <w:jc w:val="right"/>
    </w:pPr>
  </w:p>
  <w:p w14:paraId="6054FB62" w14:textId="77777777" w:rsidR="009E3B37" w:rsidRDefault="009E3B37">
    <w:pPr>
      <w:pStyle w:val="af2"/>
      <w:rPr>
        <w:sz w:val="16"/>
      </w:rPr>
    </w:pPr>
    <w:r>
      <w:rPr>
        <w:sz w:val="16"/>
      </w:rPr>
      <w:t>Интеграционное взаимодействие СУПА - СОУР в части передачи данных по точкам измерений объектов эксплуатации.</w:t>
    </w:r>
  </w:p>
  <w:p w14:paraId="373CD2F7" w14:textId="77777777" w:rsidR="009E3B37" w:rsidRDefault="009E3B37">
    <w:pPr>
      <w:pStyle w:val="af2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95A0D" w14:textId="77777777" w:rsidR="00E67274" w:rsidRDefault="00E67274">
      <w:r>
        <w:separator/>
      </w:r>
    </w:p>
  </w:footnote>
  <w:footnote w:type="continuationSeparator" w:id="0">
    <w:p w14:paraId="2756BAFD" w14:textId="77777777" w:rsidR="00E67274" w:rsidRDefault="00E672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17BA1" w14:textId="77777777" w:rsidR="009E3B37" w:rsidRDefault="009E3B37">
    <w:pPr>
      <w:rPr>
        <w:sz w:val="20"/>
      </w:rPr>
    </w:pPr>
    <w:r>
      <w:rPr>
        <w:sz w:val="20"/>
      </w:rPr>
      <w:t>Реализация потоков Редакция 1.1</w:t>
    </w:r>
  </w:p>
  <w:p w14:paraId="16A0B16C" w14:textId="77777777" w:rsidR="009E3B37" w:rsidRDefault="009E3B37">
    <w:pPr>
      <w:rPr>
        <w:sz w:val="20"/>
      </w:rPr>
    </w:pPr>
  </w:p>
  <w:p w14:paraId="2DC33F39" w14:textId="77777777" w:rsidR="009E3B37" w:rsidRDefault="009E3B3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45B55" w14:textId="77777777" w:rsidR="009E3B37" w:rsidRDefault="009E3B3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7BD6D" w14:textId="77777777" w:rsidR="009E3B37" w:rsidRDefault="009E3B3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26A78" w14:textId="77777777" w:rsidR="009E3B37" w:rsidRPr="009922DD" w:rsidRDefault="009E3B37" w:rsidP="009922D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E7D30"/>
    <w:multiLevelType w:val="multilevel"/>
    <w:tmpl w:val="087E7D30"/>
    <w:lvl w:ilvl="0">
      <w:start w:val="1"/>
      <w:numFmt w:val="bullet"/>
      <w:pStyle w:val="tdlevel1"/>
      <w:suff w:val="space"/>
      <w:lvlText w:val="-"/>
      <w:lvlJc w:val="left"/>
      <w:pPr>
        <w:ind w:left="0" w:firstLine="284"/>
      </w:pPr>
      <w:rPr>
        <w:rFonts w:ascii="Arial" w:hAnsi="Arial" w:cs="Times New Roman" w:hint="default"/>
        <w:b w:val="0"/>
        <w:i w:val="0"/>
        <w:sz w:val="24"/>
      </w:rPr>
    </w:lvl>
    <w:lvl w:ilvl="1">
      <w:start w:val="1"/>
      <w:numFmt w:val="bullet"/>
      <w:pStyle w:val="tdlevel2"/>
      <w:suff w:val="space"/>
      <w:lvlText w:val="-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bullet"/>
      <w:suff w:val="space"/>
      <w:lvlText w:val="-"/>
      <w:lvlJc w:val="left"/>
      <w:pPr>
        <w:ind w:left="0" w:firstLine="851"/>
      </w:pPr>
      <w:rPr>
        <w:rFonts w:ascii="Arial" w:hAnsi="Arial" w:cs="Times New Roman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E3764"/>
    <w:multiLevelType w:val="multilevel"/>
    <w:tmpl w:val="1D1E3764"/>
    <w:lvl w:ilvl="0">
      <w:start w:val="1"/>
      <w:numFmt w:val="russianLower"/>
      <w:pStyle w:val="tdlevel10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0" w:firstLine="1701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0" w:firstLine="2552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left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31"/>
        </w:tabs>
        <w:ind w:left="6431" w:hanging="360"/>
      </w:pPr>
      <w:rPr>
        <w:rFonts w:ascii="Wingdings" w:hAnsi="Wingdings" w:hint="default"/>
      </w:rPr>
    </w:lvl>
  </w:abstractNum>
  <w:abstractNum w:abstractNumId="2" w15:restartNumberingAfterBreak="0">
    <w:nsid w:val="29AD1E98"/>
    <w:multiLevelType w:val="multilevel"/>
    <w:tmpl w:val="29AD1E98"/>
    <w:lvl w:ilvl="0">
      <w:start w:val="1"/>
      <w:numFmt w:val="bullet"/>
      <w:pStyle w:val="tdlevel3"/>
      <w:lvlText w:val=""/>
      <w:lvlJc w:val="left"/>
      <w:pPr>
        <w:ind w:left="468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7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9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9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444" w:hanging="360"/>
      </w:pPr>
      <w:rPr>
        <w:rFonts w:ascii="Wingdings" w:hAnsi="Wingdings" w:hint="default"/>
      </w:rPr>
    </w:lvl>
  </w:abstractNum>
  <w:abstractNum w:abstractNumId="3" w15:restartNumberingAfterBreak="0">
    <w:nsid w:val="2F231480"/>
    <w:multiLevelType w:val="multilevel"/>
    <w:tmpl w:val="2F231480"/>
    <w:lvl w:ilvl="0">
      <w:start w:val="1"/>
      <w:numFmt w:val="bullet"/>
      <w:pStyle w:val="tdlevel20"/>
      <w:lvlText w:val=""/>
      <w:lvlJc w:val="left"/>
      <w:pPr>
        <w:ind w:left="242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4" w15:restartNumberingAfterBreak="0">
    <w:nsid w:val="416625CB"/>
    <w:multiLevelType w:val="multilevel"/>
    <w:tmpl w:val="416625CB"/>
    <w:lvl w:ilvl="0">
      <w:start w:val="1"/>
      <w:numFmt w:val="russianLower"/>
      <w:pStyle w:val="tdlevel11"/>
      <w:lvlText w:val="%1)"/>
      <w:lvlJc w:val="left"/>
      <w:pPr>
        <w:ind w:left="644" w:hanging="360"/>
      </w:pPr>
      <w:rPr>
        <w:rFonts w:hint="default"/>
        <w:b w:val="0"/>
        <w:i w:val="0"/>
        <w:sz w:val="24"/>
      </w:rPr>
    </w:lvl>
    <w:lvl w:ilvl="1">
      <w:start w:val="1"/>
      <w:numFmt w:val="decimal"/>
      <w:suff w:val="space"/>
      <w:lvlText w:val="%2)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suff w:val="space"/>
      <w:lvlText w:val="%3)"/>
      <w:lvlJc w:val="left"/>
      <w:pPr>
        <w:ind w:left="0" w:firstLine="851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left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31"/>
        </w:tabs>
        <w:ind w:left="6431" w:hanging="360"/>
      </w:pPr>
      <w:rPr>
        <w:rFonts w:ascii="Wingdings" w:hAnsi="Wingdings" w:hint="default"/>
      </w:rPr>
    </w:lvl>
  </w:abstractNum>
  <w:abstractNum w:abstractNumId="5" w15:restartNumberingAfterBreak="0">
    <w:nsid w:val="428F1826"/>
    <w:multiLevelType w:val="hybridMultilevel"/>
    <w:tmpl w:val="5574B2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F2695C"/>
    <w:multiLevelType w:val="hybridMultilevel"/>
    <w:tmpl w:val="5574B2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F670D0"/>
    <w:multiLevelType w:val="multilevel"/>
    <w:tmpl w:val="4BF670D0"/>
    <w:lvl w:ilvl="0">
      <w:start w:val="1"/>
      <w:numFmt w:val="bullet"/>
      <w:pStyle w:val="tdlevel12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bullet"/>
      <w:lvlRestart w:val="0"/>
      <w:suff w:val="space"/>
      <w:lvlText w:val="-"/>
      <w:lvlJc w:val="left"/>
      <w:pPr>
        <w:ind w:left="0"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left="0" w:firstLine="2552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7CC645E"/>
    <w:multiLevelType w:val="hybridMultilevel"/>
    <w:tmpl w:val="D134509A"/>
    <w:lvl w:ilvl="0" w:tplc="F95A8A20">
      <w:start w:val="1"/>
      <w:numFmt w:val="bullet"/>
      <w:lvlText w:val="­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58462DEF"/>
    <w:multiLevelType w:val="hybridMultilevel"/>
    <w:tmpl w:val="3C723A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E96B28"/>
    <w:multiLevelType w:val="hybridMultilevel"/>
    <w:tmpl w:val="A3FECC88"/>
    <w:lvl w:ilvl="0" w:tplc="7EC02BC6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3" w:hanging="360"/>
      </w:pPr>
    </w:lvl>
    <w:lvl w:ilvl="2" w:tplc="0419001B" w:tentative="1">
      <w:start w:val="1"/>
      <w:numFmt w:val="lowerRoman"/>
      <w:lvlText w:val="%3."/>
      <w:lvlJc w:val="right"/>
      <w:pPr>
        <w:ind w:left="3643" w:hanging="180"/>
      </w:pPr>
    </w:lvl>
    <w:lvl w:ilvl="3" w:tplc="0419000F" w:tentative="1">
      <w:start w:val="1"/>
      <w:numFmt w:val="decimal"/>
      <w:lvlText w:val="%4."/>
      <w:lvlJc w:val="left"/>
      <w:pPr>
        <w:ind w:left="4363" w:hanging="360"/>
      </w:pPr>
    </w:lvl>
    <w:lvl w:ilvl="4" w:tplc="04190019" w:tentative="1">
      <w:start w:val="1"/>
      <w:numFmt w:val="lowerLetter"/>
      <w:lvlText w:val="%5."/>
      <w:lvlJc w:val="left"/>
      <w:pPr>
        <w:ind w:left="5083" w:hanging="360"/>
      </w:pPr>
    </w:lvl>
    <w:lvl w:ilvl="5" w:tplc="0419001B" w:tentative="1">
      <w:start w:val="1"/>
      <w:numFmt w:val="lowerRoman"/>
      <w:lvlText w:val="%6."/>
      <w:lvlJc w:val="right"/>
      <w:pPr>
        <w:ind w:left="5803" w:hanging="180"/>
      </w:pPr>
    </w:lvl>
    <w:lvl w:ilvl="6" w:tplc="0419000F" w:tentative="1">
      <w:start w:val="1"/>
      <w:numFmt w:val="decimal"/>
      <w:lvlText w:val="%7."/>
      <w:lvlJc w:val="left"/>
      <w:pPr>
        <w:ind w:left="6523" w:hanging="360"/>
      </w:pPr>
    </w:lvl>
    <w:lvl w:ilvl="7" w:tplc="04190019" w:tentative="1">
      <w:start w:val="1"/>
      <w:numFmt w:val="lowerLetter"/>
      <w:lvlText w:val="%8."/>
      <w:lvlJc w:val="left"/>
      <w:pPr>
        <w:ind w:left="7243" w:hanging="360"/>
      </w:pPr>
    </w:lvl>
    <w:lvl w:ilvl="8" w:tplc="041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1" w15:restartNumberingAfterBreak="0">
    <w:nsid w:val="60ED3D28"/>
    <w:multiLevelType w:val="hybridMultilevel"/>
    <w:tmpl w:val="5574B2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FF17E7"/>
    <w:multiLevelType w:val="hybridMultilevel"/>
    <w:tmpl w:val="B8F055F4"/>
    <w:lvl w:ilvl="0" w:tplc="545E19B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67FA21AB"/>
    <w:multiLevelType w:val="hybridMultilevel"/>
    <w:tmpl w:val="DA6AD2F6"/>
    <w:lvl w:ilvl="0" w:tplc="E40C324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6C747F7B"/>
    <w:multiLevelType w:val="multilevel"/>
    <w:tmpl w:val="6C747F7B"/>
    <w:lvl w:ilvl="0">
      <w:start w:val="1"/>
      <w:numFmt w:val="decimal"/>
      <w:pStyle w:val="tdlevel21"/>
      <w:lvlText w:val="%1)"/>
      <w:lvlJc w:val="left"/>
      <w:pPr>
        <w:ind w:left="177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141" w:hanging="360"/>
      </w:pPr>
    </w:lvl>
    <w:lvl w:ilvl="2">
      <w:start w:val="1"/>
      <w:numFmt w:val="lowerRoman"/>
      <w:lvlText w:val="%3."/>
      <w:lvlJc w:val="right"/>
      <w:pPr>
        <w:ind w:left="3861" w:hanging="180"/>
      </w:pPr>
    </w:lvl>
    <w:lvl w:ilvl="3">
      <w:start w:val="1"/>
      <w:numFmt w:val="decimal"/>
      <w:lvlText w:val="%4."/>
      <w:lvlJc w:val="left"/>
      <w:pPr>
        <w:ind w:left="4581" w:hanging="360"/>
      </w:pPr>
    </w:lvl>
    <w:lvl w:ilvl="4">
      <w:start w:val="1"/>
      <w:numFmt w:val="lowerLetter"/>
      <w:lvlText w:val="%5."/>
      <w:lvlJc w:val="left"/>
      <w:pPr>
        <w:ind w:left="5301" w:hanging="360"/>
      </w:pPr>
    </w:lvl>
    <w:lvl w:ilvl="5">
      <w:start w:val="1"/>
      <w:numFmt w:val="lowerRoman"/>
      <w:lvlText w:val="%6."/>
      <w:lvlJc w:val="right"/>
      <w:pPr>
        <w:ind w:left="6021" w:hanging="180"/>
      </w:pPr>
    </w:lvl>
    <w:lvl w:ilvl="6">
      <w:start w:val="1"/>
      <w:numFmt w:val="decimal"/>
      <w:lvlText w:val="%7."/>
      <w:lvlJc w:val="left"/>
      <w:pPr>
        <w:ind w:left="6741" w:hanging="360"/>
      </w:pPr>
    </w:lvl>
    <w:lvl w:ilvl="7">
      <w:start w:val="1"/>
      <w:numFmt w:val="lowerLetter"/>
      <w:lvlText w:val="%8."/>
      <w:lvlJc w:val="left"/>
      <w:pPr>
        <w:ind w:left="7461" w:hanging="360"/>
      </w:pPr>
    </w:lvl>
    <w:lvl w:ilvl="8">
      <w:start w:val="1"/>
      <w:numFmt w:val="lowerRoman"/>
      <w:lvlText w:val="%9."/>
      <w:lvlJc w:val="right"/>
      <w:pPr>
        <w:ind w:left="8181" w:hanging="180"/>
      </w:pPr>
    </w:lvl>
  </w:abstractNum>
  <w:abstractNum w:abstractNumId="15" w15:restartNumberingAfterBreak="0">
    <w:nsid w:val="6F9B55C3"/>
    <w:multiLevelType w:val="hybridMultilevel"/>
    <w:tmpl w:val="6E4612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557A38"/>
    <w:multiLevelType w:val="multilevel"/>
    <w:tmpl w:val="F64075A4"/>
    <w:lvl w:ilvl="0">
      <w:start w:val="1"/>
      <w:numFmt w:val="decimal"/>
      <w:pStyle w:val="tdlevel13"/>
      <w:suff w:val="space"/>
      <w:lvlText w:val="%1."/>
      <w:lvlJc w:val="left"/>
      <w:pPr>
        <w:ind w:left="0" w:firstLine="851"/>
      </w:pPr>
      <w:rPr>
        <w:rFonts w:ascii="Times New Roman" w:hAnsi="Times New Roman" w:cs="Times New Roman" w:hint="default"/>
        <w:b/>
        <w:bCs w:val="0"/>
        <w:i w:val="0"/>
        <w:caps/>
        <w:strike w:val="0"/>
        <w:dstrike w:val="0"/>
        <w:vanish w:val="0"/>
        <w:sz w:val="28"/>
        <w:szCs w:val="44"/>
        <w:vertAlign w:val="baseline"/>
      </w:rPr>
    </w:lvl>
    <w:lvl w:ilvl="1">
      <w:start w:val="1"/>
      <w:numFmt w:val="decimal"/>
      <w:pStyle w:val="tdlevel22"/>
      <w:suff w:val="space"/>
      <w:lvlText w:val="%1.%2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decimal"/>
      <w:pStyle w:val="tdlevel30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pStyle w:val="tdlevel4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4">
      <w:start w:val="1"/>
      <w:numFmt w:val="decimal"/>
      <w:pStyle w:val="tdlevel5"/>
      <w:suff w:val="space"/>
      <w:lvlText w:val="%1.%2.%3.%4.%5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5">
      <w:start w:val="1"/>
      <w:numFmt w:val="decimal"/>
      <w:pStyle w:val="tdlevel6"/>
      <w:suff w:val="space"/>
      <w:lvlText w:val="%1.%2.%3.%4.%5.%6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6">
      <w:start w:val="1"/>
      <w:numFmt w:val="russianUpper"/>
      <w:pStyle w:val="td"/>
      <w:suff w:val="nothing"/>
      <w:lvlText w:val="ПРИЛОЖЕНИЕ 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0"/>
      <w:pStyle w:val="tdlevel14"/>
      <w:lvlText w:val="%7.%8"/>
      <w:lvlJc w:val="left"/>
      <w:pPr>
        <w:ind w:left="0" w:firstLine="851"/>
      </w:pPr>
      <w:rPr>
        <w:rFonts w:ascii="Times New Roman Полужирный" w:hAnsi="Times New Roman Полужирный" w:cs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8">
      <w:start w:val="1"/>
      <w:numFmt w:val="decimal"/>
      <w:lvlRestart w:val="0"/>
      <w:pStyle w:val="tdlevel23"/>
      <w:lvlText w:val="%7.%8.%9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</w:abstractNum>
  <w:abstractNum w:abstractNumId="17" w15:restartNumberingAfterBreak="0">
    <w:nsid w:val="7D9F7F14"/>
    <w:multiLevelType w:val="multilevel"/>
    <w:tmpl w:val="7D9F7F14"/>
    <w:lvl w:ilvl="0">
      <w:start w:val="1"/>
      <w:numFmt w:val="decimal"/>
      <w:pStyle w:val="tdlevel24"/>
      <w:lvlText w:val="%1)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6"/>
  </w:num>
  <w:num w:numId="2">
    <w:abstractNumId w:val="7"/>
  </w:num>
  <w:num w:numId="3">
    <w:abstractNumId w:val="3"/>
  </w:num>
  <w:num w:numId="4">
    <w:abstractNumId w:val="2"/>
  </w:num>
  <w:num w:numId="5">
    <w:abstractNumId w:val="1"/>
  </w:num>
  <w:num w:numId="6">
    <w:abstractNumId w:val="14"/>
  </w:num>
  <w:num w:numId="7">
    <w:abstractNumId w:val="0"/>
  </w:num>
  <w:num w:numId="8">
    <w:abstractNumId w:val="4"/>
  </w:num>
  <w:num w:numId="9">
    <w:abstractNumId w:val="17"/>
  </w:num>
  <w:num w:numId="10">
    <w:abstractNumId w:val="8"/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13"/>
  </w:num>
  <w:num w:numId="14">
    <w:abstractNumId w:val="6"/>
  </w:num>
  <w:num w:numId="15">
    <w:abstractNumId w:val="11"/>
  </w:num>
  <w:num w:numId="16">
    <w:abstractNumId w:val="9"/>
  </w:num>
  <w:num w:numId="17">
    <w:abstractNumId w:val="12"/>
  </w:num>
  <w:num w:numId="18">
    <w:abstractNumId w:val="5"/>
  </w:num>
  <w:num w:numId="19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Воронкова Ксения Александровна">
    <w15:presenceInfo w15:providerId="AD" w15:userId="S-1-5-21-2519753398-3626205475-2108593365-14558"/>
  </w15:person>
  <w15:person w15:author="Хадиев Эдуард">
    <w15:presenceInfo w15:providerId="AD" w15:userId="S-1-5-21-3432572677-2847838093-1702564953-14991"/>
  </w15:person>
  <w15:person w15:author="Хасанов Илдар">
    <w15:presenceInfo w15:providerId="AD" w15:userId="S-1-5-21-3432572677-2847838093-1702564953-1404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CBD"/>
    <w:rsid w:val="00003A33"/>
    <w:rsid w:val="00010D11"/>
    <w:rsid w:val="00023B20"/>
    <w:rsid w:val="00035938"/>
    <w:rsid w:val="000419B9"/>
    <w:rsid w:val="00050286"/>
    <w:rsid w:val="00051E0C"/>
    <w:rsid w:val="00053DA7"/>
    <w:rsid w:val="00053EF8"/>
    <w:rsid w:val="00060314"/>
    <w:rsid w:val="00060934"/>
    <w:rsid w:val="0006232F"/>
    <w:rsid w:val="00070E96"/>
    <w:rsid w:val="00071771"/>
    <w:rsid w:val="0007229E"/>
    <w:rsid w:val="00083327"/>
    <w:rsid w:val="00085D98"/>
    <w:rsid w:val="00087C6D"/>
    <w:rsid w:val="00092DA7"/>
    <w:rsid w:val="00096B0D"/>
    <w:rsid w:val="000A43B2"/>
    <w:rsid w:val="000C55B2"/>
    <w:rsid w:val="000C6E87"/>
    <w:rsid w:val="000D18D9"/>
    <w:rsid w:val="000D3929"/>
    <w:rsid w:val="000D3956"/>
    <w:rsid w:val="000D4851"/>
    <w:rsid w:val="000D56C1"/>
    <w:rsid w:val="000E01F1"/>
    <w:rsid w:val="000F42D7"/>
    <w:rsid w:val="000F6476"/>
    <w:rsid w:val="00106BD5"/>
    <w:rsid w:val="00115F75"/>
    <w:rsid w:val="00117BA4"/>
    <w:rsid w:val="001209F9"/>
    <w:rsid w:val="00123193"/>
    <w:rsid w:val="00127AC3"/>
    <w:rsid w:val="00140E28"/>
    <w:rsid w:val="00156E4F"/>
    <w:rsid w:val="0015787E"/>
    <w:rsid w:val="00165BA2"/>
    <w:rsid w:val="00165C35"/>
    <w:rsid w:val="0016677B"/>
    <w:rsid w:val="00167FAD"/>
    <w:rsid w:val="001707C5"/>
    <w:rsid w:val="00171B57"/>
    <w:rsid w:val="00172D71"/>
    <w:rsid w:val="00174DC5"/>
    <w:rsid w:val="001769CB"/>
    <w:rsid w:val="00181DEE"/>
    <w:rsid w:val="00183892"/>
    <w:rsid w:val="0018430E"/>
    <w:rsid w:val="00195159"/>
    <w:rsid w:val="001A20BC"/>
    <w:rsid w:val="001A7965"/>
    <w:rsid w:val="001B569A"/>
    <w:rsid w:val="001B7454"/>
    <w:rsid w:val="001C4354"/>
    <w:rsid w:val="001C6875"/>
    <w:rsid w:val="001E013C"/>
    <w:rsid w:val="001F23B2"/>
    <w:rsid w:val="001F36F6"/>
    <w:rsid w:val="001F7482"/>
    <w:rsid w:val="00200CBD"/>
    <w:rsid w:val="00203EE9"/>
    <w:rsid w:val="00207F3E"/>
    <w:rsid w:val="00212A82"/>
    <w:rsid w:val="002132FA"/>
    <w:rsid w:val="00227D95"/>
    <w:rsid w:val="00230750"/>
    <w:rsid w:val="00231085"/>
    <w:rsid w:val="00234299"/>
    <w:rsid w:val="00245D87"/>
    <w:rsid w:val="00256E4E"/>
    <w:rsid w:val="00262F2D"/>
    <w:rsid w:val="00263580"/>
    <w:rsid w:val="00263ABE"/>
    <w:rsid w:val="00270200"/>
    <w:rsid w:val="002861E1"/>
    <w:rsid w:val="00286E15"/>
    <w:rsid w:val="002906CB"/>
    <w:rsid w:val="00290D4F"/>
    <w:rsid w:val="002B7B63"/>
    <w:rsid w:val="002C00ED"/>
    <w:rsid w:val="002C326E"/>
    <w:rsid w:val="002C4C3D"/>
    <w:rsid w:val="002D293E"/>
    <w:rsid w:val="002E0951"/>
    <w:rsid w:val="002E3A6E"/>
    <w:rsid w:val="002F05D1"/>
    <w:rsid w:val="002F56D9"/>
    <w:rsid w:val="00303478"/>
    <w:rsid w:val="003053EC"/>
    <w:rsid w:val="0031282E"/>
    <w:rsid w:val="00321849"/>
    <w:rsid w:val="00323B60"/>
    <w:rsid w:val="0032457C"/>
    <w:rsid w:val="003254A8"/>
    <w:rsid w:val="00327C72"/>
    <w:rsid w:val="003402B4"/>
    <w:rsid w:val="0034319D"/>
    <w:rsid w:val="00344922"/>
    <w:rsid w:val="003464D8"/>
    <w:rsid w:val="0035640F"/>
    <w:rsid w:val="003706CE"/>
    <w:rsid w:val="0038494A"/>
    <w:rsid w:val="00391998"/>
    <w:rsid w:val="003930F2"/>
    <w:rsid w:val="00395665"/>
    <w:rsid w:val="003973B1"/>
    <w:rsid w:val="003973FB"/>
    <w:rsid w:val="003A33E4"/>
    <w:rsid w:val="003A736E"/>
    <w:rsid w:val="003C0AEC"/>
    <w:rsid w:val="003C7E28"/>
    <w:rsid w:val="003D1901"/>
    <w:rsid w:val="003D691A"/>
    <w:rsid w:val="003D6A35"/>
    <w:rsid w:val="003E01DE"/>
    <w:rsid w:val="003E78B0"/>
    <w:rsid w:val="00406220"/>
    <w:rsid w:val="004071F6"/>
    <w:rsid w:val="00411FC6"/>
    <w:rsid w:val="00412092"/>
    <w:rsid w:val="004205B6"/>
    <w:rsid w:val="00420F42"/>
    <w:rsid w:val="00426BE6"/>
    <w:rsid w:val="00431ECE"/>
    <w:rsid w:val="00437DE2"/>
    <w:rsid w:val="00441F36"/>
    <w:rsid w:val="00442381"/>
    <w:rsid w:val="00443E99"/>
    <w:rsid w:val="00446DDF"/>
    <w:rsid w:val="00447A58"/>
    <w:rsid w:val="00447E8A"/>
    <w:rsid w:val="004515C2"/>
    <w:rsid w:val="00477B0C"/>
    <w:rsid w:val="00482B9C"/>
    <w:rsid w:val="00483699"/>
    <w:rsid w:val="00483A83"/>
    <w:rsid w:val="00484235"/>
    <w:rsid w:val="00485D38"/>
    <w:rsid w:val="00487F52"/>
    <w:rsid w:val="00490A40"/>
    <w:rsid w:val="00496D39"/>
    <w:rsid w:val="004A3EC4"/>
    <w:rsid w:val="004A7ED0"/>
    <w:rsid w:val="004B248E"/>
    <w:rsid w:val="004B40B1"/>
    <w:rsid w:val="004B63F3"/>
    <w:rsid w:val="004B6F60"/>
    <w:rsid w:val="004B713D"/>
    <w:rsid w:val="004C31CF"/>
    <w:rsid w:val="004C342E"/>
    <w:rsid w:val="004C624E"/>
    <w:rsid w:val="004D6170"/>
    <w:rsid w:val="004D7A4C"/>
    <w:rsid w:val="004E3CC5"/>
    <w:rsid w:val="004E634D"/>
    <w:rsid w:val="004F119D"/>
    <w:rsid w:val="004F51C6"/>
    <w:rsid w:val="005030F2"/>
    <w:rsid w:val="00505486"/>
    <w:rsid w:val="005055D1"/>
    <w:rsid w:val="00512F12"/>
    <w:rsid w:val="00520F98"/>
    <w:rsid w:val="005325C5"/>
    <w:rsid w:val="00533963"/>
    <w:rsid w:val="0053699D"/>
    <w:rsid w:val="0054000F"/>
    <w:rsid w:val="00540CAB"/>
    <w:rsid w:val="00542408"/>
    <w:rsid w:val="005467C3"/>
    <w:rsid w:val="00547AB3"/>
    <w:rsid w:val="00547D0A"/>
    <w:rsid w:val="005515AA"/>
    <w:rsid w:val="0056798D"/>
    <w:rsid w:val="005723A6"/>
    <w:rsid w:val="0057247E"/>
    <w:rsid w:val="00576288"/>
    <w:rsid w:val="00596D1E"/>
    <w:rsid w:val="00597B2A"/>
    <w:rsid w:val="005A2909"/>
    <w:rsid w:val="005A36ED"/>
    <w:rsid w:val="005A3A65"/>
    <w:rsid w:val="005B7682"/>
    <w:rsid w:val="005B7F44"/>
    <w:rsid w:val="005C1210"/>
    <w:rsid w:val="005C2EA6"/>
    <w:rsid w:val="005C3274"/>
    <w:rsid w:val="005C6B4A"/>
    <w:rsid w:val="005D0A60"/>
    <w:rsid w:val="005D28A5"/>
    <w:rsid w:val="005D2F5A"/>
    <w:rsid w:val="005E0488"/>
    <w:rsid w:val="005E36D7"/>
    <w:rsid w:val="005E7F43"/>
    <w:rsid w:val="005F523C"/>
    <w:rsid w:val="00605A73"/>
    <w:rsid w:val="006129EA"/>
    <w:rsid w:val="006177A4"/>
    <w:rsid w:val="00620F3E"/>
    <w:rsid w:val="00626FEF"/>
    <w:rsid w:val="00630AFE"/>
    <w:rsid w:val="0063210A"/>
    <w:rsid w:val="00632F54"/>
    <w:rsid w:val="006379C5"/>
    <w:rsid w:val="00641763"/>
    <w:rsid w:val="0064313D"/>
    <w:rsid w:val="00650113"/>
    <w:rsid w:val="00653B53"/>
    <w:rsid w:val="006775FA"/>
    <w:rsid w:val="00681582"/>
    <w:rsid w:val="006815FA"/>
    <w:rsid w:val="00681628"/>
    <w:rsid w:val="006835AA"/>
    <w:rsid w:val="006915E6"/>
    <w:rsid w:val="006928DE"/>
    <w:rsid w:val="00692CAB"/>
    <w:rsid w:val="00695E18"/>
    <w:rsid w:val="00696B06"/>
    <w:rsid w:val="00697A5F"/>
    <w:rsid w:val="006A0173"/>
    <w:rsid w:val="006A25E2"/>
    <w:rsid w:val="006A6CFE"/>
    <w:rsid w:val="006B00DD"/>
    <w:rsid w:val="006B2AE8"/>
    <w:rsid w:val="006B50FB"/>
    <w:rsid w:val="006D2D5D"/>
    <w:rsid w:val="006D753B"/>
    <w:rsid w:val="006E2CC2"/>
    <w:rsid w:val="006F0535"/>
    <w:rsid w:val="006F33D9"/>
    <w:rsid w:val="006F4D9C"/>
    <w:rsid w:val="00700082"/>
    <w:rsid w:val="0070261C"/>
    <w:rsid w:val="00704FAA"/>
    <w:rsid w:val="00720BCB"/>
    <w:rsid w:val="00721005"/>
    <w:rsid w:val="007367F0"/>
    <w:rsid w:val="0074391C"/>
    <w:rsid w:val="007549F1"/>
    <w:rsid w:val="0076159C"/>
    <w:rsid w:val="0076162F"/>
    <w:rsid w:val="00763F4A"/>
    <w:rsid w:val="007672D9"/>
    <w:rsid w:val="00767F19"/>
    <w:rsid w:val="00773366"/>
    <w:rsid w:val="0077596E"/>
    <w:rsid w:val="00775D57"/>
    <w:rsid w:val="00776397"/>
    <w:rsid w:val="00777717"/>
    <w:rsid w:val="00781D29"/>
    <w:rsid w:val="007930D7"/>
    <w:rsid w:val="0079577A"/>
    <w:rsid w:val="007D2C3F"/>
    <w:rsid w:val="007D5A08"/>
    <w:rsid w:val="007E3D5A"/>
    <w:rsid w:val="007F6D0A"/>
    <w:rsid w:val="00800E1B"/>
    <w:rsid w:val="00802507"/>
    <w:rsid w:val="0080512F"/>
    <w:rsid w:val="00806151"/>
    <w:rsid w:val="00813881"/>
    <w:rsid w:val="00823AF0"/>
    <w:rsid w:val="00842B51"/>
    <w:rsid w:val="008431BA"/>
    <w:rsid w:val="00843EDC"/>
    <w:rsid w:val="008479F4"/>
    <w:rsid w:val="00865512"/>
    <w:rsid w:val="0086602F"/>
    <w:rsid w:val="00887A37"/>
    <w:rsid w:val="0089035F"/>
    <w:rsid w:val="00892C0A"/>
    <w:rsid w:val="00893E39"/>
    <w:rsid w:val="008971CB"/>
    <w:rsid w:val="00897ACC"/>
    <w:rsid w:val="008A0D71"/>
    <w:rsid w:val="008A3066"/>
    <w:rsid w:val="008B0E78"/>
    <w:rsid w:val="008B7AF0"/>
    <w:rsid w:val="008D3186"/>
    <w:rsid w:val="008E1A01"/>
    <w:rsid w:val="008E1AA3"/>
    <w:rsid w:val="008F33BD"/>
    <w:rsid w:val="00903F95"/>
    <w:rsid w:val="0090584B"/>
    <w:rsid w:val="0090597C"/>
    <w:rsid w:val="00905E49"/>
    <w:rsid w:val="00911C79"/>
    <w:rsid w:val="009147BC"/>
    <w:rsid w:val="00923FFD"/>
    <w:rsid w:val="0092421B"/>
    <w:rsid w:val="00925667"/>
    <w:rsid w:val="00926DCD"/>
    <w:rsid w:val="00933300"/>
    <w:rsid w:val="009429E0"/>
    <w:rsid w:val="00942A77"/>
    <w:rsid w:val="009441D1"/>
    <w:rsid w:val="00946E88"/>
    <w:rsid w:val="00947F87"/>
    <w:rsid w:val="00955505"/>
    <w:rsid w:val="00955E91"/>
    <w:rsid w:val="00956420"/>
    <w:rsid w:val="00957455"/>
    <w:rsid w:val="00957B89"/>
    <w:rsid w:val="0096023B"/>
    <w:rsid w:val="009616F3"/>
    <w:rsid w:val="00962373"/>
    <w:rsid w:val="009625F0"/>
    <w:rsid w:val="00963B27"/>
    <w:rsid w:val="00963FBD"/>
    <w:rsid w:val="00965C26"/>
    <w:rsid w:val="00965EF8"/>
    <w:rsid w:val="009700E9"/>
    <w:rsid w:val="00973749"/>
    <w:rsid w:val="00980709"/>
    <w:rsid w:val="00982741"/>
    <w:rsid w:val="009922DD"/>
    <w:rsid w:val="00992A12"/>
    <w:rsid w:val="00995221"/>
    <w:rsid w:val="009953F8"/>
    <w:rsid w:val="009A0EAF"/>
    <w:rsid w:val="009A20A2"/>
    <w:rsid w:val="009A4E7C"/>
    <w:rsid w:val="009B642A"/>
    <w:rsid w:val="009C269A"/>
    <w:rsid w:val="009D0263"/>
    <w:rsid w:val="009D2C8E"/>
    <w:rsid w:val="009E05F9"/>
    <w:rsid w:val="009E3B37"/>
    <w:rsid w:val="009F58B4"/>
    <w:rsid w:val="009F7F33"/>
    <w:rsid w:val="00A00E55"/>
    <w:rsid w:val="00A03906"/>
    <w:rsid w:val="00A03E08"/>
    <w:rsid w:val="00A21EAC"/>
    <w:rsid w:val="00A27CD8"/>
    <w:rsid w:val="00A27DC7"/>
    <w:rsid w:val="00A34DE8"/>
    <w:rsid w:val="00A3577F"/>
    <w:rsid w:val="00A41148"/>
    <w:rsid w:val="00A46A43"/>
    <w:rsid w:val="00A503CD"/>
    <w:rsid w:val="00A516CB"/>
    <w:rsid w:val="00A56F02"/>
    <w:rsid w:val="00A60AAE"/>
    <w:rsid w:val="00A6115D"/>
    <w:rsid w:val="00A64677"/>
    <w:rsid w:val="00A6573E"/>
    <w:rsid w:val="00A65C88"/>
    <w:rsid w:val="00A663A9"/>
    <w:rsid w:val="00A709B7"/>
    <w:rsid w:val="00A72867"/>
    <w:rsid w:val="00A75C4A"/>
    <w:rsid w:val="00A83189"/>
    <w:rsid w:val="00A8626A"/>
    <w:rsid w:val="00A9068A"/>
    <w:rsid w:val="00A91999"/>
    <w:rsid w:val="00A95748"/>
    <w:rsid w:val="00AA2634"/>
    <w:rsid w:val="00AA4C20"/>
    <w:rsid w:val="00AA76B2"/>
    <w:rsid w:val="00AB0142"/>
    <w:rsid w:val="00AB2004"/>
    <w:rsid w:val="00AB7B8C"/>
    <w:rsid w:val="00AC76D1"/>
    <w:rsid w:val="00AD1AA5"/>
    <w:rsid w:val="00AD4294"/>
    <w:rsid w:val="00AD5578"/>
    <w:rsid w:val="00AE0799"/>
    <w:rsid w:val="00AE11C1"/>
    <w:rsid w:val="00AF0613"/>
    <w:rsid w:val="00AF21E9"/>
    <w:rsid w:val="00AF6910"/>
    <w:rsid w:val="00B05D6A"/>
    <w:rsid w:val="00B0609D"/>
    <w:rsid w:val="00B10335"/>
    <w:rsid w:val="00B1588B"/>
    <w:rsid w:val="00B15F09"/>
    <w:rsid w:val="00B16781"/>
    <w:rsid w:val="00B27DD0"/>
    <w:rsid w:val="00B30A26"/>
    <w:rsid w:val="00B31F50"/>
    <w:rsid w:val="00B4549E"/>
    <w:rsid w:val="00B5346B"/>
    <w:rsid w:val="00B5480A"/>
    <w:rsid w:val="00B61261"/>
    <w:rsid w:val="00B614A0"/>
    <w:rsid w:val="00B62096"/>
    <w:rsid w:val="00B66D0C"/>
    <w:rsid w:val="00B66E50"/>
    <w:rsid w:val="00B71ED9"/>
    <w:rsid w:val="00B76451"/>
    <w:rsid w:val="00B80F3E"/>
    <w:rsid w:val="00B814CF"/>
    <w:rsid w:val="00B81D2E"/>
    <w:rsid w:val="00B84767"/>
    <w:rsid w:val="00B84891"/>
    <w:rsid w:val="00B94D0D"/>
    <w:rsid w:val="00BA03AF"/>
    <w:rsid w:val="00BA2979"/>
    <w:rsid w:val="00BA2CA1"/>
    <w:rsid w:val="00BA40A3"/>
    <w:rsid w:val="00BB18EE"/>
    <w:rsid w:val="00BB604E"/>
    <w:rsid w:val="00BB674F"/>
    <w:rsid w:val="00BB758D"/>
    <w:rsid w:val="00BC017B"/>
    <w:rsid w:val="00BC07E3"/>
    <w:rsid w:val="00BD0308"/>
    <w:rsid w:val="00BD3C9A"/>
    <w:rsid w:val="00BE0DF1"/>
    <w:rsid w:val="00BE7369"/>
    <w:rsid w:val="00BF03D5"/>
    <w:rsid w:val="00BF114C"/>
    <w:rsid w:val="00BF17B6"/>
    <w:rsid w:val="00BF2168"/>
    <w:rsid w:val="00BF26C1"/>
    <w:rsid w:val="00BF35E9"/>
    <w:rsid w:val="00BF57AA"/>
    <w:rsid w:val="00C026D5"/>
    <w:rsid w:val="00C12BCD"/>
    <w:rsid w:val="00C13C1D"/>
    <w:rsid w:val="00C169AB"/>
    <w:rsid w:val="00C20310"/>
    <w:rsid w:val="00C22071"/>
    <w:rsid w:val="00C24AA0"/>
    <w:rsid w:val="00C25E44"/>
    <w:rsid w:val="00C26457"/>
    <w:rsid w:val="00C301BD"/>
    <w:rsid w:val="00C32D7B"/>
    <w:rsid w:val="00C41FAD"/>
    <w:rsid w:val="00C51579"/>
    <w:rsid w:val="00C571C3"/>
    <w:rsid w:val="00C61965"/>
    <w:rsid w:val="00C626D1"/>
    <w:rsid w:val="00C64B76"/>
    <w:rsid w:val="00C739E6"/>
    <w:rsid w:val="00C84741"/>
    <w:rsid w:val="00C91BA9"/>
    <w:rsid w:val="00CA0250"/>
    <w:rsid w:val="00CA3029"/>
    <w:rsid w:val="00CA4367"/>
    <w:rsid w:val="00CB3EB8"/>
    <w:rsid w:val="00CE1D87"/>
    <w:rsid w:val="00CF0D14"/>
    <w:rsid w:val="00CF3EDA"/>
    <w:rsid w:val="00CF6C74"/>
    <w:rsid w:val="00CF7C98"/>
    <w:rsid w:val="00D00CA9"/>
    <w:rsid w:val="00D02D39"/>
    <w:rsid w:val="00D10C3A"/>
    <w:rsid w:val="00D20B06"/>
    <w:rsid w:val="00D25ACE"/>
    <w:rsid w:val="00D25B9C"/>
    <w:rsid w:val="00D26281"/>
    <w:rsid w:val="00D26650"/>
    <w:rsid w:val="00D271B8"/>
    <w:rsid w:val="00D304C5"/>
    <w:rsid w:val="00D30A86"/>
    <w:rsid w:val="00D316FB"/>
    <w:rsid w:val="00D324F3"/>
    <w:rsid w:val="00D32CAF"/>
    <w:rsid w:val="00D357A4"/>
    <w:rsid w:val="00D3626F"/>
    <w:rsid w:val="00D36682"/>
    <w:rsid w:val="00D408AD"/>
    <w:rsid w:val="00D4131E"/>
    <w:rsid w:val="00D469C9"/>
    <w:rsid w:val="00D5068E"/>
    <w:rsid w:val="00D51655"/>
    <w:rsid w:val="00D51BC9"/>
    <w:rsid w:val="00D60003"/>
    <w:rsid w:val="00D629D4"/>
    <w:rsid w:val="00D67A08"/>
    <w:rsid w:val="00D72540"/>
    <w:rsid w:val="00D757AD"/>
    <w:rsid w:val="00D7654B"/>
    <w:rsid w:val="00D775D2"/>
    <w:rsid w:val="00D77DC0"/>
    <w:rsid w:val="00D811FF"/>
    <w:rsid w:val="00D86912"/>
    <w:rsid w:val="00D965CF"/>
    <w:rsid w:val="00DA4805"/>
    <w:rsid w:val="00DA64D6"/>
    <w:rsid w:val="00DA6D21"/>
    <w:rsid w:val="00DA7E08"/>
    <w:rsid w:val="00DB0959"/>
    <w:rsid w:val="00DB15E5"/>
    <w:rsid w:val="00DB1847"/>
    <w:rsid w:val="00DB1E4C"/>
    <w:rsid w:val="00DB336F"/>
    <w:rsid w:val="00DB3395"/>
    <w:rsid w:val="00DB393F"/>
    <w:rsid w:val="00DC6335"/>
    <w:rsid w:val="00DE4475"/>
    <w:rsid w:val="00DE4C61"/>
    <w:rsid w:val="00DF71DB"/>
    <w:rsid w:val="00DF78FE"/>
    <w:rsid w:val="00E01C6E"/>
    <w:rsid w:val="00E02B92"/>
    <w:rsid w:val="00E035F9"/>
    <w:rsid w:val="00E1355C"/>
    <w:rsid w:val="00E1700B"/>
    <w:rsid w:val="00E24347"/>
    <w:rsid w:val="00E32A07"/>
    <w:rsid w:val="00E42859"/>
    <w:rsid w:val="00E45363"/>
    <w:rsid w:val="00E52AAE"/>
    <w:rsid w:val="00E57B5B"/>
    <w:rsid w:val="00E62F90"/>
    <w:rsid w:val="00E63C96"/>
    <w:rsid w:val="00E66F20"/>
    <w:rsid w:val="00E67274"/>
    <w:rsid w:val="00E67567"/>
    <w:rsid w:val="00E77B73"/>
    <w:rsid w:val="00E81855"/>
    <w:rsid w:val="00E92395"/>
    <w:rsid w:val="00E934B4"/>
    <w:rsid w:val="00E93511"/>
    <w:rsid w:val="00E97444"/>
    <w:rsid w:val="00EB0A6F"/>
    <w:rsid w:val="00EB61EC"/>
    <w:rsid w:val="00EB775A"/>
    <w:rsid w:val="00EC3052"/>
    <w:rsid w:val="00EC7FAE"/>
    <w:rsid w:val="00ED4854"/>
    <w:rsid w:val="00EE0979"/>
    <w:rsid w:val="00EE5B81"/>
    <w:rsid w:val="00EF1BB1"/>
    <w:rsid w:val="00EF208D"/>
    <w:rsid w:val="00EF2DF9"/>
    <w:rsid w:val="00EF7C69"/>
    <w:rsid w:val="00F00DB4"/>
    <w:rsid w:val="00F023EC"/>
    <w:rsid w:val="00F070EA"/>
    <w:rsid w:val="00F07E50"/>
    <w:rsid w:val="00F149E3"/>
    <w:rsid w:val="00F14F7D"/>
    <w:rsid w:val="00F32F52"/>
    <w:rsid w:val="00F341BA"/>
    <w:rsid w:val="00F3455E"/>
    <w:rsid w:val="00F40735"/>
    <w:rsid w:val="00F42C10"/>
    <w:rsid w:val="00F50777"/>
    <w:rsid w:val="00F536BA"/>
    <w:rsid w:val="00F537C8"/>
    <w:rsid w:val="00F54248"/>
    <w:rsid w:val="00F6075D"/>
    <w:rsid w:val="00F627E4"/>
    <w:rsid w:val="00F713F8"/>
    <w:rsid w:val="00F756B5"/>
    <w:rsid w:val="00F75D8B"/>
    <w:rsid w:val="00F779C2"/>
    <w:rsid w:val="00F81382"/>
    <w:rsid w:val="00F90C34"/>
    <w:rsid w:val="00F90D99"/>
    <w:rsid w:val="00F92F11"/>
    <w:rsid w:val="00F9318A"/>
    <w:rsid w:val="00F9345E"/>
    <w:rsid w:val="00FA2E05"/>
    <w:rsid w:val="00FB5BF8"/>
    <w:rsid w:val="00FB76F6"/>
    <w:rsid w:val="00FC32D9"/>
    <w:rsid w:val="00FC567A"/>
    <w:rsid w:val="00FD0143"/>
    <w:rsid w:val="00FD2479"/>
    <w:rsid w:val="00FD75CC"/>
    <w:rsid w:val="00FE1908"/>
    <w:rsid w:val="00FE1F90"/>
    <w:rsid w:val="00FE3EF8"/>
    <w:rsid w:val="00FF3062"/>
    <w:rsid w:val="00FF32CB"/>
    <w:rsid w:val="00FF5FE8"/>
    <w:rsid w:val="1E4D748A"/>
    <w:rsid w:val="2B325E72"/>
    <w:rsid w:val="34967A14"/>
    <w:rsid w:val="47CC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62A94"/>
  <w15:docId w15:val="{FF3358D1-8122-FC4E-89E8-C78DD9D67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1" w:qFormat="1"/>
    <w:lsdException w:name="toc 5" w:uiPriority="1" w:qFormat="1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4"/>
      <w:lang w:eastAsia="en-US"/>
    </w:rPr>
  </w:style>
  <w:style w:type="paragraph" w:styleId="1">
    <w:name w:val="heading 1"/>
    <w:basedOn w:val="a"/>
    <w:link w:val="10"/>
    <w:uiPriority w:val="9"/>
    <w:qFormat/>
    <w:pPr>
      <w:spacing w:before="120"/>
      <w:ind w:left="794" w:hanging="432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pPr>
      <w:spacing w:before="119"/>
      <w:ind w:left="938" w:hanging="576"/>
      <w:jc w:val="both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pPr>
      <w:keepNext/>
      <w:outlineLvl w:val="2"/>
    </w:pPr>
    <w:rPr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qFormat/>
    <w:pPr>
      <w:keepNext/>
      <w:outlineLvl w:val="3"/>
    </w:pPr>
    <w:rPr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outlineLvl w:val="4"/>
    </w:pPr>
    <w:rPr>
      <w:color w:val="000000" w:themeColor="text1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outlineLvl w:val="5"/>
    </w:pPr>
    <w:rPr>
      <w:rFonts w:asciiTheme="majorHAnsi" w:hAnsiTheme="majorHAnsi"/>
      <w:color w:val="1F3864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unhideWhenUsed/>
    <w:qFormat/>
    <w:rPr>
      <w:vertAlign w:val="superscript"/>
    </w:rPr>
  </w:style>
  <w:style w:type="character" w:styleId="a4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6">
    <w:name w:val="page number"/>
    <w:basedOn w:val="a0"/>
    <w:uiPriority w:val="99"/>
    <w:semiHidden/>
    <w:unhideWhenUsed/>
  </w:style>
  <w:style w:type="paragraph" w:styleId="a7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8">
    <w:name w:val="annotation text"/>
    <w:basedOn w:val="a"/>
    <w:link w:val="a9"/>
    <w:uiPriority w:val="99"/>
    <w:unhideWhenUsed/>
    <w:qFormat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qFormat/>
    <w:rPr>
      <w:b/>
      <w:bCs/>
    </w:rPr>
  </w:style>
  <w:style w:type="paragraph" w:styleId="ac">
    <w:name w:val="footnote text"/>
    <w:basedOn w:val="a"/>
    <w:link w:val="ad"/>
    <w:uiPriority w:val="99"/>
    <w:semiHidden/>
    <w:unhideWhenUsed/>
    <w:qFormat/>
    <w:rPr>
      <w:sz w:val="20"/>
      <w:szCs w:val="20"/>
    </w:rPr>
  </w:style>
  <w:style w:type="paragraph" w:styleId="ae">
    <w:name w:val="header"/>
    <w:basedOn w:val="a"/>
    <w:link w:val="af"/>
    <w:uiPriority w:val="99"/>
    <w:unhideWhenUsed/>
    <w:qFormat/>
    <w:pPr>
      <w:tabs>
        <w:tab w:val="center" w:pos="4677"/>
        <w:tab w:val="right" w:pos="9355"/>
      </w:tabs>
    </w:pPr>
  </w:style>
  <w:style w:type="paragraph" w:styleId="af0">
    <w:name w:val="Body Text"/>
    <w:basedOn w:val="a"/>
    <w:link w:val="af1"/>
    <w:uiPriority w:val="1"/>
    <w:qFormat/>
    <w:rPr>
      <w:sz w:val="26"/>
      <w:szCs w:val="26"/>
    </w:rPr>
  </w:style>
  <w:style w:type="paragraph" w:styleId="11">
    <w:name w:val="toc 1"/>
    <w:basedOn w:val="a"/>
    <w:uiPriority w:val="39"/>
    <w:qFormat/>
    <w:pPr>
      <w:spacing w:before="44"/>
      <w:ind w:left="362"/>
    </w:pPr>
    <w:rPr>
      <w:b/>
      <w:bCs/>
      <w:sz w:val="26"/>
      <w:szCs w:val="26"/>
    </w:rPr>
  </w:style>
  <w:style w:type="paragraph" w:styleId="31">
    <w:name w:val="toc 3"/>
    <w:basedOn w:val="a"/>
    <w:uiPriority w:val="39"/>
    <w:qFormat/>
    <w:pPr>
      <w:spacing w:before="44"/>
      <w:ind w:left="1322" w:hanging="764"/>
    </w:pPr>
    <w:rPr>
      <w:b/>
      <w:bCs/>
      <w:i/>
      <w:iCs/>
    </w:rPr>
  </w:style>
  <w:style w:type="paragraph" w:styleId="21">
    <w:name w:val="toc 2"/>
    <w:basedOn w:val="a"/>
    <w:uiPriority w:val="39"/>
    <w:qFormat/>
    <w:pPr>
      <w:spacing w:before="44"/>
      <w:ind w:left="1322" w:hanging="764"/>
    </w:pPr>
    <w:rPr>
      <w:sz w:val="21"/>
      <w:szCs w:val="21"/>
    </w:rPr>
  </w:style>
  <w:style w:type="paragraph" w:styleId="41">
    <w:name w:val="toc 4"/>
    <w:basedOn w:val="a"/>
    <w:uiPriority w:val="1"/>
    <w:qFormat/>
    <w:pPr>
      <w:spacing w:before="44"/>
      <w:ind w:left="1562" w:hanging="797"/>
    </w:pPr>
    <w:rPr>
      <w:i/>
      <w:iCs/>
      <w:sz w:val="26"/>
      <w:szCs w:val="26"/>
    </w:rPr>
  </w:style>
  <w:style w:type="paragraph" w:styleId="51">
    <w:name w:val="toc 5"/>
    <w:basedOn w:val="a"/>
    <w:uiPriority w:val="1"/>
    <w:qFormat/>
    <w:pPr>
      <w:spacing w:before="44"/>
      <w:ind w:left="1322"/>
    </w:pPr>
    <w:rPr>
      <w:sz w:val="26"/>
      <w:szCs w:val="26"/>
    </w:rPr>
  </w:style>
  <w:style w:type="paragraph" w:styleId="af2">
    <w:name w:val="footer"/>
    <w:basedOn w:val="a"/>
    <w:link w:val="af3"/>
    <w:unhideWhenUsed/>
    <w:qFormat/>
    <w:pPr>
      <w:tabs>
        <w:tab w:val="center" w:pos="4677"/>
        <w:tab w:val="right" w:pos="9355"/>
      </w:tabs>
    </w:pPr>
  </w:style>
  <w:style w:type="table" w:styleId="af4">
    <w:name w:val="Table Grid"/>
    <w:basedOn w:val="a1"/>
    <w:uiPriority w:val="39"/>
    <w:qFormat/>
    <w:pPr>
      <w:widowControl w:val="0"/>
      <w:autoSpaceDE w:val="0"/>
      <w:autoSpaceDN w:val="0"/>
    </w:pPr>
    <w:rPr>
      <w:sz w:val="22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Vtable1">
    <w:name w:val="CV table1"/>
    <w:basedOn w:val="a1"/>
    <w:qFormat/>
    <w:rPr>
      <w:rFonts w:ascii="Calibri" w:hAnsi="Calibri"/>
      <w:sz w:val="22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4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sz w:val="22"/>
      <w:szCs w:val="24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</w:style>
  <w:style w:type="paragraph" w:customStyle="1" w:styleId="td0">
    <w:name w:val="td_Текст"/>
    <w:basedOn w:val="a"/>
    <w:link w:val="td1"/>
    <w:qFormat/>
    <w:pPr>
      <w:widowControl/>
      <w:autoSpaceDE/>
      <w:autoSpaceDN/>
      <w:spacing w:line="360" w:lineRule="auto"/>
      <w:ind w:firstLine="851"/>
      <w:jc w:val="both"/>
    </w:pPr>
    <w:rPr>
      <w:sz w:val="24"/>
      <w:lang w:eastAsia="ru-RU"/>
    </w:rPr>
  </w:style>
  <w:style w:type="character" w:customStyle="1" w:styleId="td1">
    <w:name w:val="td_Текст Знак"/>
    <w:link w:val="td0"/>
    <w:qFormat/>
    <w:rPr>
      <w:color w:val="auto"/>
      <w:sz w:val="24"/>
      <w:szCs w:val="24"/>
    </w:rPr>
  </w:style>
  <w:style w:type="paragraph" w:customStyle="1" w:styleId="tdlevel13">
    <w:name w:val="td_Заголовок_level_1"/>
    <w:basedOn w:val="td0"/>
    <w:next w:val="td0"/>
    <w:link w:val="tdlevel15"/>
    <w:qFormat/>
    <w:pPr>
      <w:keepNext/>
      <w:pageBreakBefore/>
      <w:numPr>
        <w:numId w:val="1"/>
      </w:numPr>
      <w:spacing w:before="360" w:after="360"/>
      <w:outlineLvl w:val="0"/>
    </w:pPr>
    <w:rPr>
      <w:rFonts w:ascii="Cambria" w:hAnsi="Cambria" w:cs="Arial"/>
      <w:b/>
      <w:bCs/>
      <w:caps/>
      <w:kern w:val="32"/>
      <w:sz w:val="28"/>
      <w:szCs w:val="32"/>
    </w:rPr>
  </w:style>
  <w:style w:type="character" w:customStyle="1" w:styleId="tdlevel15">
    <w:name w:val="td_Заголовок_level_1 Знак"/>
    <w:link w:val="tdlevel13"/>
    <w:qFormat/>
    <w:rPr>
      <w:rFonts w:ascii="Cambria" w:hAnsi="Cambria" w:cs="Arial"/>
      <w:b/>
      <w:bCs/>
      <w:caps/>
      <w:color w:val="auto"/>
      <w:kern w:val="32"/>
      <w:sz w:val="28"/>
      <w:szCs w:val="32"/>
    </w:rPr>
  </w:style>
  <w:style w:type="paragraph" w:customStyle="1" w:styleId="tdlevel22">
    <w:name w:val="td_Заголовок_level_2"/>
    <w:basedOn w:val="tdlevel13"/>
    <w:next w:val="td0"/>
    <w:link w:val="tdlevel25"/>
    <w:qFormat/>
    <w:pPr>
      <w:pageBreakBefore w:val="0"/>
      <w:numPr>
        <w:ilvl w:val="1"/>
      </w:numPr>
      <w:spacing w:after="240"/>
      <w:outlineLvl w:val="1"/>
    </w:pPr>
    <w:rPr>
      <w:rFonts w:ascii="Times New Roman" w:hAnsi="Times New Roman"/>
      <w:bCs w:val="0"/>
      <w:caps w:val="0"/>
      <w:smallCaps/>
      <w:sz w:val="24"/>
    </w:rPr>
  </w:style>
  <w:style w:type="character" w:customStyle="1" w:styleId="tdlevel25">
    <w:name w:val="td_Заголовок_level_2 Знак"/>
    <w:link w:val="tdlevel22"/>
    <w:qFormat/>
    <w:rPr>
      <w:rFonts w:cs="Arial"/>
      <w:b/>
      <w:smallCaps/>
      <w:color w:val="auto"/>
      <w:kern w:val="32"/>
      <w:sz w:val="24"/>
      <w:szCs w:val="32"/>
    </w:rPr>
  </w:style>
  <w:style w:type="paragraph" w:customStyle="1" w:styleId="tdlevel30">
    <w:name w:val="td_Заголовок_level_3"/>
    <w:basedOn w:val="tdlevel22"/>
    <w:next w:val="td0"/>
    <w:link w:val="tdlevel31"/>
    <w:qFormat/>
    <w:pPr>
      <w:numPr>
        <w:ilvl w:val="2"/>
      </w:numPr>
      <w:spacing w:before="120" w:after="120"/>
      <w:outlineLvl w:val="2"/>
    </w:pPr>
    <w:rPr>
      <w:bCs/>
      <w:smallCaps w:val="0"/>
      <w:szCs w:val="26"/>
    </w:rPr>
  </w:style>
  <w:style w:type="character" w:customStyle="1" w:styleId="tdlevel31">
    <w:name w:val="td_Заголовок_level_3 Знак"/>
    <w:link w:val="tdlevel30"/>
    <w:qFormat/>
    <w:rPr>
      <w:rFonts w:cs="Arial"/>
      <w:b/>
      <w:bCs/>
      <w:color w:val="auto"/>
      <w:kern w:val="32"/>
      <w:sz w:val="24"/>
      <w:szCs w:val="26"/>
    </w:rPr>
  </w:style>
  <w:style w:type="paragraph" w:customStyle="1" w:styleId="tdlevel4">
    <w:name w:val="td_Заголовок_level_4"/>
    <w:basedOn w:val="tdlevel30"/>
    <w:next w:val="td0"/>
    <w:link w:val="tdlevel40"/>
    <w:qFormat/>
    <w:pPr>
      <w:numPr>
        <w:ilvl w:val="3"/>
      </w:numPr>
      <w:spacing w:after="0"/>
      <w:outlineLvl w:val="3"/>
    </w:pPr>
    <w:rPr>
      <w:b w:val="0"/>
    </w:rPr>
  </w:style>
  <w:style w:type="character" w:customStyle="1" w:styleId="tdlevel40">
    <w:name w:val="td_Заголовок_level_4 Знак"/>
    <w:link w:val="tdlevel4"/>
    <w:qFormat/>
    <w:rPr>
      <w:rFonts w:cs="Arial"/>
      <w:bCs/>
      <w:color w:val="auto"/>
      <w:kern w:val="32"/>
      <w:sz w:val="24"/>
      <w:szCs w:val="26"/>
    </w:rPr>
  </w:style>
  <w:style w:type="paragraph" w:customStyle="1" w:styleId="tdlevel5">
    <w:name w:val="td_Заголовок_level_5"/>
    <w:basedOn w:val="tdlevel4"/>
    <w:next w:val="td0"/>
    <w:link w:val="tdlevel50"/>
    <w:qFormat/>
    <w:pPr>
      <w:numPr>
        <w:ilvl w:val="4"/>
      </w:numPr>
      <w:spacing w:after="120"/>
      <w:outlineLvl w:val="4"/>
    </w:pPr>
  </w:style>
  <w:style w:type="character" w:customStyle="1" w:styleId="tdlevel50">
    <w:name w:val="td_Заголовок_level_5 Знак"/>
    <w:link w:val="tdlevel5"/>
    <w:qFormat/>
    <w:rPr>
      <w:rFonts w:cs="Arial"/>
      <w:bCs/>
      <w:color w:val="auto"/>
      <w:kern w:val="32"/>
      <w:sz w:val="24"/>
      <w:szCs w:val="26"/>
    </w:rPr>
  </w:style>
  <w:style w:type="paragraph" w:customStyle="1" w:styleId="tdlevel6">
    <w:name w:val="td_Заголовок_level_6"/>
    <w:basedOn w:val="tdlevel5"/>
    <w:next w:val="td0"/>
    <w:link w:val="tdlevel60"/>
    <w:qFormat/>
    <w:pPr>
      <w:numPr>
        <w:ilvl w:val="5"/>
      </w:numPr>
      <w:spacing w:before="0" w:after="0"/>
      <w:outlineLvl w:val="5"/>
    </w:pPr>
  </w:style>
  <w:style w:type="character" w:customStyle="1" w:styleId="tdlevel60">
    <w:name w:val="td_Заголовок_level_6 Знак"/>
    <w:link w:val="tdlevel6"/>
    <w:qFormat/>
    <w:rPr>
      <w:rFonts w:cs="Arial"/>
      <w:bCs/>
      <w:color w:val="auto"/>
      <w:kern w:val="32"/>
      <w:sz w:val="24"/>
      <w:szCs w:val="26"/>
    </w:rPr>
  </w:style>
  <w:style w:type="paragraph" w:customStyle="1" w:styleId="td2">
    <w:name w:val="td_Заголовок_б/номера"/>
    <w:basedOn w:val="tdlevel13"/>
    <w:qFormat/>
    <w:pPr>
      <w:numPr>
        <w:numId w:val="0"/>
      </w:numPr>
      <w:ind w:left="851"/>
      <w:outlineLvl w:val="9"/>
    </w:pPr>
    <w:rPr>
      <w:rFonts w:ascii="Times New Roman" w:hAnsi="Times New Roman"/>
      <w:szCs w:val="28"/>
    </w:rPr>
  </w:style>
  <w:style w:type="paragraph" w:customStyle="1" w:styleId="td">
    <w:name w:val="td_Заголовок_Приложение"/>
    <w:basedOn w:val="tdlevel13"/>
    <w:qFormat/>
    <w:pPr>
      <w:numPr>
        <w:ilvl w:val="6"/>
      </w:numPr>
      <w:ind w:right="851"/>
    </w:pPr>
    <w:rPr>
      <w:rFonts w:ascii="Times New Roman" w:hAnsi="Times New Roman" w:cs="Times New Roman"/>
      <w:lang w:val="en-US"/>
    </w:rPr>
  </w:style>
  <w:style w:type="paragraph" w:customStyle="1" w:styleId="tdlevel14">
    <w:name w:val="td_Заголовок_Приложение_раздел_level_1"/>
    <w:basedOn w:val="td"/>
    <w:qFormat/>
    <w:pPr>
      <w:pageBreakBefore w:val="0"/>
      <w:numPr>
        <w:ilvl w:val="7"/>
      </w:numPr>
      <w:jc w:val="left"/>
    </w:pPr>
    <w:rPr>
      <w:rFonts w:ascii="Times New Roman Полужирный" w:hAnsi="Times New Roman Полужирный"/>
      <w:caps w:val="0"/>
      <w:smallCaps/>
      <w:sz w:val="24"/>
    </w:rPr>
  </w:style>
  <w:style w:type="paragraph" w:customStyle="1" w:styleId="tdlevel23">
    <w:name w:val="td_Заголовок_Приложение_раздел_level_2"/>
    <w:basedOn w:val="tdlevel14"/>
    <w:qFormat/>
    <w:pPr>
      <w:numPr>
        <w:ilvl w:val="8"/>
      </w:numPr>
    </w:pPr>
    <w:rPr>
      <w:b w:val="0"/>
      <w:smallCaps w:val="0"/>
    </w:rPr>
  </w:style>
  <w:style w:type="paragraph" w:customStyle="1" w:styleId="td3">
    <w:name w:val="td_Заголовок_Примечание"/>
    <w:basedOn w:val="tdlevel13"/>
    <w:qFormat/>
    <w:pPr>
      <w:numPr>
        <w:numId w:val="0"/>
      </w:numPr>
      <w:jc w:val="right"/>
    </w:pPr>
    <w:rPr>
      <w:rFonts w:ascii="Times New Roman" w:hAnsi="Times New Roman" w:cs="Times New Roman"/>
    </w:rPr>
  </w:style>
  <w:style w:type="paragraph" w:customStyle="1" w:styleId="td4">
    <w:name w:val="td_Код"/>
    <w:basedOn w:val="td0"/>
    <w:qFormat/>
    <w:pPr>
      <w:shd w:val="clear" w:color="auto" w:fill="D9D9D9"/>
      <w:ind w:firstLine="0"/>
    </w:pPr>
    <w:rPr>
      <w:rFonts w:ascii="Courier New" w:hAnsi="Courier New"/>
      <w:color w:val="000000"/>
      <w:sz w:val="16"/>
    </w:rPr>
  </w:style>
  <w:style w:type="paragraph" w:customStyle="1" w:styleId="tdlevel12">
    <w:name w:val="td_Маркированный_список_level_1"/>
    <w:basedOn w:val="td0"/>
    <w:link w:val="tdlevel16"/>
    <w:qFormat/>
    <w:pPr>
      <w:numPr>
        <w:numId w:val="2"/>
      </w:numPr>
      <w:tabs>
        <w:tab w:val="left" w:pos="1276"/>
      </w:tabs>
    </w:pPr>
  </w:style>
  <w:style w:type="character" w:customStyle="1" w:styleId="tdlevel16">
    <w:name w:val="td_Маркированный_список_level_1 Знак"/>
    <w:link w:val="tdlevel12"/>
    <w:qFormat/>
    <w:rPr>
      <w:color w:val="auto"/>
      <w:sz w:val="24"/>
      <w:szCs w:val="24"/>
    </w:rPr>
  </w:style>
  <w:style w:type="paragraph" w:customStyle="1" w:styleId="tdlevel20">
    <w:name w:val="td_Маркированный_список_level_2"/>
    <w:basedOn w:val="tdlevel12"/>
    <w:qFormat/>
    <w:pPr>
      <w:numPr>
        <w:numId w:val="3"/>
      </w:numPr>
      <w:tabs>
        <w:tab w:val="clear" w:pos="1276"/>
        <w:tab w:val="left" w:pos="1560"/>
      </w:tabs>
    </w:pPr>
  </w:style>
  <w:style w:type="paragraph" w:customStyle="1" w:styleId="tdlevel3">
    <w:name w:val="td_Маркированный_список_level_3"/>
    <w:basedOn w:val="tdlevel20"/>
    <w:qFormat/>
    <w:pPr>
      <w:numPr>
        <w:numId w:val="4"/>
      </w:numPr>
      <w:tabs>
        <w:tab w:val="clear" w:pos="1560"/>
        <w:tab w:val="left" w:pos="1843"/>
      </w:tabs>
    </w:pPr>
  </w:style>
  <w:style w:type="paragraph" w:customStyle="1" w:styleId="tdlevel10">
    <w:name w:val="td_Нумерованный_список_level_1"/>
    <w:basedOn w:val="td0"/>
    <w:qFormat/>
    <w:pPr>
      <w:numPr>
        <w:numId w:val="5"/>
      </w:numPr>
      <w:tabs>
        <w:tab w:val="left" w:pos="1276"/>
      </w:tabs>
    </w:pPr>
  </w:style>
  <w:style w:type="paragraph" w:customStyle="1" w:styleId="tdlevel21">
    <w:name w:val="td_Нумерованный_список_level_2"/>
    <w:basedOn w:val="tdlevel10"/>
    <w:qFormat/>
    <w:pPr>
      <w:numPr>
        <w:numId w:val="6"/>
      </w:numPr>
      <w:tabs>
        <w:tab w:val="clear" w:pos="1276"/>
        <w:tab w:val="left" w:pos="1560"/>
      </w:tabs>
    </w:pPr>
  </w:style>
  <w:style w:type="paragraph" w:customStyle="1" w:styleId="td5">
    <w:name w:val="td_Рамка_Имена"/>
    <w:basedOn w:val="a"/>
    <w:qFormat/>
    <w:pPr>
      <w:widowControl/>
      <w:autoSpaceDE/>
      <w:autoSpaceDN/>
      <w:ind w:left="113"/>
    </w:pPr>
    <w:rPr>
      <w:rFonts w:ascii="Arial" w:hAnsi="Arial"/>
      <w:bCs/>
      <w:i/>
      <w:spacing w:val="-8"/>
      <w:sz w:val="16"/>
      <w:szCs w:val="16"/>
      <w:lang w:eastAsia="ru-RU"/>
    </w:rPr>
  </w:style>
  <w:style w:type="paragraph" w:customStyle="1" w:styleId="td6">
    <w:name w:val="td_Рамка_КрупныйШрифт"/>
    <w:basedOn w:val="a"/>
    <w:qFormat/>
    <w:pPr>
      <w:framePr w:wrap="around" w:vAnchor="page" w:hAnchor="page" w:x="1163" w:y="14255"/>
      <w:widowControl/>
      <w:autoSpaceDE/>
      <w:autoSpaceDN/>
      <w:spacing w:before="60"/>
      <w:jc w:val="center"/>
    </w:pPr>
    <w:rPr>
      <w:rFonts w:ascii="Arial" w:hAnsi="Arial" w:cs="Arial"/>
      <w:bCs/>
      <w:i/>
      <w:color w:val="000000"/>
      <w:sz w:val="28"/>
      <w:szCs w:val="28"/>
      <w:lang w:eastAsia="ru-RU"/>
    </w:rPr>
  </w:style>
  <w:style w:type="paragraph" w:customStyle="1" w:styleId="td7">
    <w:name w:val="td_Рамка_МелкийШрифт"/>
    <w:basedOn w:val="a"/>
    <w:qFormat/>
    <w:pPr>
      <w:framePr w:wrap="around" w:vAnchor="page" w:hAnchor="page" w:x="13052" w:y="15684"/>
      <w:widowControl/>
      <w:autoSpaceDE/>
      <w:autoSpaceDN/>
      <w:ind w:left="11"/>
    </w:pPr>
    <w:rPr>
      <w:rFonts w:ascii="Arial" w:eastAsia="Calibri" w:hAnsi="Arial" w:cs="Arial"/>
      <w:i/>
      <w:iCs/>
      <w:color w:val="000000"/>
      <w:sz w:val="16"/>
      <w:szCs w:val="16"/>
    </w:rPr>
  </w:style>
  <w:style w:type="paragraph" w:customStyle="1" w:styleId="td8">
    <w:name w:val="td_Рамка_НомерЛиста"/>
    <w:basedOn w:val="a"/>
    <w:qFormat/>
    <w:pPr>
      <w:widowControl/>
      <w:autoSpaceDE/>
      <w:autoSpaceDN/>
      <w:spacing w:before="80"/>
      <w:ind w:left="5"/>
      <w:jc w:val="center"/>
    </w:pPr>
    <w:rPr>
      <w:rFonts w:ascii="Arial" w:eastAsia="Calibri" w:hAnsi="Arial"/>
      <w:bCs/>
      <w:i/>
      <w:sz w:val="24"/>
      <w:lang w:eastAsia="ru-RU"/>
    </w:rPr>
  </w:style>
  <w:style w:type="paragraph" w:customStyle="1" w:styleId="td9">
    <w:name w:val="td_Рамка_СреднийШрифт"/>
    <w:basedOn w:val="td6"/>
    <w:qFormat/>
    <w:pPr>
      <w:framePr w:wrap="around"/>
    </w:pPr>
    <w:rPr>
      <w:sz w:val="24"/>
    </w:rPr>
  </w:style>
  <w:style w:type="paragraph" w:customStyle="1" w:styleId="tda">
    <w:name w:val="td_Рисунок"/>
    <w:basedOn w:val="td0"/>
    <w:next w:val="a"/>
    <w:qFormat/>
    <w:pPr>
      <w:keepNext/>
      <w:spacing w:before="240" w:after="120" w:line="240" w:lineRule="auto"/>
      <w:ind w:firstLine="0"/>
      <w:jc w:val="center"/>
    </w:pPr>
  </w:style>
  <w:style w:type="paragraph" w:customStyle="1" w:styleId="tdname">
    <w:name w:val="td_Рисунок_name"/>
    <w:basedOn w:val="tda"/>
    <w:next w:val="a"/>
    <w:qFormat/>
    <w:pPr>
      <w:keepNext w:val="0"/>
      <w:spacing w:before="120" w:after="240"/>
    </w:pPr>
    <w:rPr>
      <w:b/>
    </w:rPr>
  </w:style>
  <w:style w:type="paragraph" w:customStyle="1" w:styleId="tdname0">
    <w:name w:val="td_Таблица_name"/>
    <w:basedOn w:val="td0"/>
    <w:next w:val="a"/>
    <w:qFormat/>
    <w:pPr>
      <w:keepNext/>
      <w:spacing w:before="240" w:after="120"/>
      <w:ind w:firstLine="0"/>
    </w:pPr>
    <w:rPr>
      <w:b/>
    </w:rPr>
  </w:style>
  <w:style w:type="paragraph" w:customStyle="1" w:styleId="tdtext">
    <w:name w:val="td_Таблица_text"/>
    <w:basedOn w:val="td0"/>
    <w:link w:val="tdtext0"/>
    <w:qFormat/>
    <w:pPr>
      <w:tabs>
        <w:tab w:val="left" w:pos="0"/>
      </w:tabs>
      <w:spacing w:line="240" w:lineRule="auto"/>
      <w:ind w:firstLine="0"/>
    </w:pPr>
    <w:rPr>
      <w:sz w:val="22"/>
    </w:rPr>
  </w:style>
  <w:style w:type="character" w:customStyle="1" w:styleId="tdtext0">
    <w:name w:val="td_Таблица_text Знак"/>
    <w:link w:val="tdtext"/>
    <w:qFormat/>
    <w:rPr>
      <w:color w:val="auto"/>
      <w:sz w:val="22"/>
      <w:szCs w:val="24"/>
    </w:rPr>
  </w:style>
  <w:style w:type="paragraph" w:customStyle="1" w:styleId="tdb">
    <w:name w:val="td_Таблица_заголовок"/>
    <w:basedOn w:val="tdtext"/>
    <w:next w:val="a"/>
    <w:link w:val="tdc"/>
    <w:qFormat/>
    <w:pPr>
      <w:spacing w:before="120" w:after="120" w:line="360" w:lineRule="auto"/>
      <w:jc w:val="center"/>
    </w:pPr>
    <w:rPr>
      <w:b/>
    </w:rPr>
  </w:style>
  <w:style w:type="character" w:customStyle="1" w:styleId="tdc">
    <w:name w:val="td_Таблица_заголовок Знак"/>
    <w:link w:val="tdb"/>
    <w:qFormat/>
    <w:locked/>
    <w:rPr>
      <w:b/>
      <w:color w:val="auto"/>
      <w:sz w:val="22"/>
      <w:szCs w:val="24"/>
    </w:rPr>
  </w:style>
  <w:style w:type="paragraph" w:customStyle="1" w:styleId="tdlevel1">
    <w:name w:val="td_Таблица_маркированный_список_level_1"/>
    <w:basedOn w:val="tdtext"/>
    <w:qFormat/>
    <w:pPr>
      <w:numPr>
        <w:numId w:val="7"/>
      </w:numPr>
    </w:pPr>
  </w:style>
  <w:style w:type="paragraph" w:customStyle="1" w:styleId="tdlevel2">
    <w:name w:val="td_Таблица_маркированный_список_level_2"/>
    <w:basedOn w:val="tdlevel1"/>
    <w:qFormat/>
    <w:pPr>
      <w:numPr>
        <w:ilvl w:val="1"/>
      </w:numPr>
      <w:jc w:val="left"/>
    </w:pPr>
  </w:style>
  <w:style w:type="paragraph" w:customStyle="1" w:styleId="tdlevel11">
    <w:name w:val="td_Таблица_нумерованный_список_level_1"/>
    <w:basedOn w:val="tdtext"/>
    <w:qFormat/>
    <w:pPr>
      <w:numPr>
        <w:numId w:val="8"/>
      </w:numPr>
      <w:tabs>
        <w:tab w:val="clear" w:pos="0"/>
        <w:tab w:val="left" w:pos="589"/>
      </w:tabs>
      <w:jc w:val="left"/>
    </w:pPr>
  </w:style>
  <w:style w:type="paragraph" w:customStyle="1" w:styleId="tdlevel24">
    <w:name w:val="td_Таблица_нумерованный_список_level_2"/>
    <w:basedOn w:val="tdlevel11"/>
    <w:qFormat/>
    <w:pPr>
      <w:numPr>
        <w:numId w:val="9"/>
      </w:numPr>
      <w:tabs>
        <w:tab w:val="clear" w:pos="589"/>
        <w:tab w:val="left" w:pos="873"/>
      </w:tabs>
    </w:pPr>
  </w:style>
  <w:style w:type="paragraph" w:customStyle="1" w:styleId="td12">
    <w:name w:val="td_Текст_интервал_12"/>
    <w:basedOn w:val="td0"/>
    <w:qFormat/>
    <w:pPr>
      <w:spacing w:before="240"/>
    </w:pPr>
  </w:style>
  <w:style w:type="paragraph" w:customStyle="1" w:styleId="tdd">
    <w:name w:val="td_Текст_оглавления_п/жирный"/>
    <w:basedOn w:val="td0"/>
    <w:qFormat/>
    <w:pPr>
      <w:keepNext/>
      <w:spacing w:before="120" w:after="120"/>
      <w:jc w:val="center"/>
    </w:pPr>
    <w:rPr>
      <w:rFonts w:cs="Arial"/>
      <w:b/>
      <w:bCs/>
      <w:kern w:val="32"/>
      <w:szCs w:val="32"/>
    </w:rPr>
  </w:style>
  <w:style w:type="paragraph" w:customStyle="1" w:styleId="tde">
    <w:name w:val="td_Титул заг_Ведомство"/>
    <w:basedOn w:val="a"/>
    <w:qFormat/>
    <w:pPr>
      <w:widowControl/>
      <w:autoSpaceDE/>
      <w:autoSpaceDN/>
      <w:spacing w:before="60" w:after="60" w:line="276" w:lineRule="auto"/>
      <w:jc w:val="center"/>
    </w:pPr>
    <w:rPr>
      <w:rFonts w:eastAsia="Calibri"/>
      <w:caps/>
      <w:sz w:val="24"/>
      <w:szCs w:val="28"/>
    </w:rPr>
  </w:style>
  <w:style w:type="paragraph" w:customStyle="1" w:styleId="tdf">
    <w:name w:val="td_Титул заг_Документ"/>
    <w:basedOn w:val="a"/>
    <w:qFormat/>
    <w:pPr>
      <w:widowControl/>
      <w:autoSpaceDE/>
      <w:autoSpaceDN/>
      <w:spacing w:before="60" w:after="60" w:line="276" w:lineRule="auto"/>
      <w:jc w:val="center"/>
    </w:pPr>
    <w:rPr>
      <w:rFonts w:eastAsia="Calibri"/>
      <w:b/>
      <w:caps/>
      <w:sz w:val="32"/>
      <w:szCs w:val="32"/>
    </w:rPr>
  </w:style>
  <w:style w:type="paragraph" w:customStyle="1" w:styleId="tdf0">
    <w:name w:val="td_Титул заг_ИС"/>
    <w:basedOn w:val="a"/>
    <w:qFormat/>
    <w:pPr>
      <w:widowControl/>
      <w:autoSpaceDE/>
      <w:autoSpaceDN/>
      <w:spacing w:before="60" w:after="60" w:line="276" w:lineRule="auto"/>
      <w:jc w:val="center"/>
    </w:pPr>
    <w:rPr>
      <w:rFonts w:eastAsia="Calibri"/>
      <w:b/>
      <w:caps/>
    </w:rPr>
  </w:style>
  <w:style w:type="paragraph" w:customStyle="1" w:styleId="tdf1">
    <w:name w:val="td_Титул_Дата"/>
    <w:basedOn w:val="a"/>
    <w:qFormat/>
    <w:pPr>
      <w:widowControl/>
      <w:autoSpaceDE/>
      <w:autoSpaceDN/>
      <w:spacing w:before="60" w:after="60" w:line="360" w:lineRule="auto"/>
      <w:ind w:left="170"/>
      <w:jc w:val="center"/>
    </w:pPr>
    <w:rPr>
      <w:rFonts w:eastAsia="Calibri"/>
      <w:color w:val="000000"/>
      <w:sz w:val="24"/>
    </w:rPr>
  </w:style>
  <w:style w:type="character" w:customStyle="1" w:styleId="30">
    <w:name w:val="Заголовок 3 Знак"/>
    <w:basedOn w:val="a0"/>
    <w:link w:val="3"/>
    <w:qFormat/>
    <w:rPr>
      <w:b/>
      <w:color w:val="000000" w:themeColor="text1"/>
      <w:sz w:val="24"/>
    </w:rPr>
  </w:style>
  <w:style w:type="paragraph" w:customStyle="1" w:styleId="tdf2">
    <w:name w:val="td_Титул_Децимальный номер"/>
    <w:basedOn w:val="a"/>
    <w:qFormat/>
    <w:pPr>
      <w:widowControl/>
      <w:autoSpaceDE/>
      <w:autoSpaceDN/>
      <w:spacing w:before="60" w:after="60" w:line="360" w:lineRule="auto"/>
      <w:jc w:val="center"/>
    </w:pPr>
    <w:rPr>
      <w:rFonts w:eastAsia="Calibri"/>
      <w:color w:val="000000"/>
      <w:sz w:val="24"/>
    </w:rPr>
  </w:style>
  <w:style w:type="paragraph" w:customStyle="1" w:styleId="td10">
    <w:name w:val="td_Титул_НаимКомпании1"/>
    <w:basedOn w:val="a"/>
    <w:qFormat/>
    <w:pPr>
      <w:widowControl/>
      <w:autoSpaceDE/>
      <w:autoSpaceDN/>
      <w:spacing w:before="60" w:after="60" w:line="276" w:lineRule="auto"/>
      <w:ind w:left="170"/>
    </w:pPr>
    <w:rPr>
      <w:rFonts w:eastAsia="Calibri"/>
      <w:color w:val="000000"/>
      <w:sz w:val="24"/>
    </w:rPr>
  </w:style>
  <w:style w:type="paragraph" w:customStyle="1" w:styleId="td20">
    <w:name w:val="td_Титул_НаимКомпании2"/>
    <w:basedOn w:val="a"/>
    <w:qFormat/>
    <w:pPr>
      <w:widowControl/>
      <w:autoSpaceDE/>
      <w:autoSpaceDN/>
      <w:spacing w:after="60" w:line="276" w:lineRule="auto"/>
      <w:ind w:left="170"/>
    </w:pPr>
    <w:rPr>
      <w:rFonts w:eastAsia="Calibri"/>
      <w:color w:val="000000"/>
      <w:sz w:val="24"/>
    </w:rPr>
  </w:style>
  <w:style w:type="paragraph" w:customStyle="1" w:styleId="tdf3">
    <w:name w:val="td_Титул_Печать"/>
    <w:basedOn w:val="a"/>
    <w:qFormat/>
    <w:pPr>
      <w:widowControl/>
      <w:autoSpaceDE/>
      <w:autoSpaceDN/>
      <w:spacing w:after="60" w:line="360" w:lineRule="auto"/>
      <w:ind w:left="170"/>
      <w:jc w:val="center"/>
    </w:pPr>
    <w:rPr>
      <w:rFonts w:eastAsia="Calibri"/>
      <w:color w:val="000000"/>
      <w:sz w:val="24"/>
      <w:vertAlign w:val="superscript"/>
    </w:rPr>
  </w:style>
  <w:style w:type="paragraph" w:customStyle="1" w:styleId="tdf4">
    <w:name w:val="td_Титул_Подпись"/>
    <w:basedOn w:val="a"/>
    <w:qFormat/>
    <w:pPr>
      <w:widowControl/>
      <w:autoSpaceDE/>
      <w:autoSpaceDN/>
      <w:spacing w:before="60" w:line="276" w:lineRule="auto"/>
      <w:ind w:left="170"/>
      <w:jc w:val="right"/>
    </w:pPr>
    <w:rPr>
      <w:rFonts w:eastAsia="Calibri"/>
      <w:color w:val="000000"/>
      <w:sz w:val="24"/>
    </w:rPr>
  </w:style>
  <w:style w:type="paragraph" w:customStyle="1" w:styleId="tdf5">
    <w:name w:val="td_Титул_РезолюцияСОГЛ"/>
    <w:basedOn w:val="a"/>
    <w:qFormat/>
    <w:pPr>
      <w:widowControl/>
      <w:autoSpaceDE/>
      <w:autoSpaceDN/>
      <w:spacing w:before="60" w:after="60" w:line="360" w:lineRule="auto"/>
      <w:ind w:left="170"/>
    </w:pPr>
    <w:rPr>
      <w:rFonts w:ascii="Times New Roman Полужирный" w:eastAsia="Calibri" w:hAnsi="Times New Roman Полужирный"/>
      <w:caps/>
      <w:color w:val="000000"/>
      <w:sz w:val="24"/>
    </w:rPr>
  </w:style>
  <w:style w:type="paragraph" w:customStyle="1" w:styleId="tdf6">
    <w:name w:val="td_Титул_РезолюцияУТВ"/>
    <w:basedOn w:val="a"/>
    <w:qFormat/>
    <w:pPr>
      <w:widowControl/>
      <w:autoSpaceDE/>
      <w:autoSpaceDN/>
      <w:spacing w:before="60" w:after="60" w:line="360" w:lineRule="auto"/>
      <w:jc w:val="center"/>
    </w:pPr>
    <w:rPr>
      <w:rFonts w:eastAsia="Calibri"/>
      <w:b/>
      <w:bCs/>
      <w:color w:val="000000"/>
      <w:sz w:val="24"/>
    </w:rPr>
  </w:style>
  <w:style w:type="paragraph" w:customStyle="1" w:styleId="tdf7">
    <w:name w:val="td_Формула"/>
    <w:basedOn w:val="td0"/>
    <w:qFormat/>
    <w:pPr>
      <w:spacing w:before="240" w:after="240"/>
      <w:ind w:firstLine="0"/>
      <w:jc w:val="center"/>
    </w:pPr>
    <w:rPr>
      <w:b/>
    </w:rPr>
  </w:style>
  <w:style w:type="paragraph" w:styleId="af5">
    <w:name w:val="List Paragraph"/>
    <w:basedOn w:val="a"/>
    <w:uiPriority w:val="1"/>
    <w:qFormat/>
    <w:pPr>
      <w:spacing w:before="128"/>
      <w:ind w:left="1790" w:hanging="360"/>
    </w:pPr>
  </w:style>
  <w:style w:type="character" w:customStyle="1" w:styleId="af">
    <w:name w:val="Верхний колонтитул Знак"/>
    <w:basedOn w:val="a0"/>
    <w:link w:val="ae"/>
    <w:uiPriority w:val="99"/>
    <w:qFormat/>
    <w:rPr>
      <w:color w:val="auto"/>
      <w:sz w:val="22"/>
      <w:szCs w:val="24"/>
      <w:lang w:eastAsia="en-US"/>
    </w:rPr>
  </w:style>
  <w:style w:type="paragraph" w:customStyle="1" w:styleId="af6">
    <w:name w:val="Заголовок без нумерации"/>
    <w:basedOn w:val="a"/>
    <w:link w:val="af7"/>
    <w:qFormat/>
    <w:pPr>
      <w:keepNext/>
      <w:keepLines/>
      <w:pageBreakBefore/>
      <w:widowControl/>
      <w:autoSpaceDE/>
      <w:autoSpaceDN/>
      <w:spacing w:before="100" w:beforeAutospacing="1" w:after="100" w:afterAutospacing="1"/>
      <w:jc w:val="both"/>
      <w:outlineLvl w:val="0"/>
    </w:pPr>
    <w:rPr>
      <w:b/>
      <w:caps/>
      <w:kern w:val="28"/>
      <w:sz w:val="24"/>
      <w:szCs w:val="28"/>
      <w:lang w:eastAsia="ar-SA"/>
    </w:rPr>
  </w:style>
  <w:style w:type="character" w:customStyle="1" w:styleId="af7">
    <w:name w:val="Заголовок без нумерации Знак"/>
    <w:link w:val="af6"/>
    <w:qFormat/>
    <w:rPr>
      <w:b/>
      <w:caps/>
      <w:color w:val="auto"/>
      <w:kern w:val="28"/>
      <w:sz w:val="24"/>
      <w:szCs w:val="28"/>
      <w:lang w:eastAsia="ar-SA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keepNext/>
      <w:keepLines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character" w:customStyle="1" w:styleId="af3">
    <w:name w:val="Нижний колонтитул Знак"/>
    <w:basedOn w:val="a0"/>
    <w:link w:val="af2"/>
    <w:qFormat/>
    <w:rPr>
      <w:color w:val="auto"/>
      <w:sz w:val="22"/>
      <w:szCs w:val="24"/>
      <w:lang w:eastAsia="en-US"/>
    </w:rPr>
  </w:style>
  <w:style w:type="character" w:customStyle="1" w:styleId="af1">
    <w:name w:val="Основной текст Знак"/>
    <w:basedOn w:val="a0"/>
    <w:link w:val="af0"/>
    <w:uiPriority w:val="1"/>
    <w:qFormat/>
    <w:rPr>
      <w:color w:val="auto"/>
      <w:sz w:val="26"/>
      <w:szCs w:val="26"/>
      <w:lang w:eastAsia="en-US"/>
    </w:rPr>
  </w:style>
  <w:style w:type="table" w:customStyle="1" w:styleId="13">
    <w:name w:val="Сетка таблицы1"/>
    <w:basedOn w:val="a1"/>
    <w:uiPriority w:val="39"/>
    <w:qFormat/>
    <w:rPr>
      <w:sz w:val="22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uiPriority w:val="39"/>
    <w:qFormat/>
    <w:rPr>
      <w:sz w:val="22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uiPriority w:val="39"/>
    <w:qFormat/>
    <w:rPr>
      <w:sz w:val="22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Текст примечания Знак"/>
    <w:basedOn w:val="a0"/>
    <w:link w:val="a8"/>
    <w:uiPriority w:val="99"/>
    <w:qFormat/>
    <w:rPr>
      <w:color w:val="auto"/>
      <w:lang w:eastAsia="en-US"/>
    </w:rPr>
  </w:style>
  <w:style w:type="character" w:customStyle="1" w:styleId="ad">
    <w:name w:val="Текст сноски Знак"/>
    <w:basedOn w:val="a0"/>
    <w:link w:val="ac"/>
    <w:uiPriority w:val="99"/>
    <w:semiHidden/>
    <w:qFormat/>
    <w:rPr>
      <w:color w:val="auto"/>
      <w:lang w:eastAsia="en-US"/>
    </w:rPr>
  </w:style>
  <w:style w:type="character" w:customStyle="1" w:styleId="ab">
    <w:name w:val="Тема примечания Знак"/>
    <w:basedOn w:val="a9"/>
    <w:link w:val="aa"/>
    <w:uiPriority w:val="99"/>
    <w:semiHidden/>
    <w:qFormat/>
    <w:rPr>
      <w:b/>
      <w:bCs/>
      <w:color w:val="auto"/>
      <w:lang w:eastAsia="en-US"/>
    </w:rPr>
  </w:style>
  <w:style w:type="character" w:customStyle="1" w:styleId="50">
    <w:name w:val="Заголовок 5 Знак"/>
    <w:basedOn w:val="a0"/>
    <w:link w:val="5"/>
    <w:qFormat/>
    <w:rPr>
      <w:color w:val="000000" w:themeColor="text1"/>
      <w:sz w:val="24"/>
    </w:rPr>
  </w:style>
  <w:style w:type="character" w:customStyle="1" w:styleId="10">
    <w:name w:val="Заголовок 1 Знак"/>
    <w:basedOn w:val="a0"/>
    <w:link w:val="1"/>
    <w:uiPriority w:val="9"/>
    <w:qFormat/>
    <w:rPr>
      <w:b/>
      <w:bCs/>
      <w:color w:val="auto"/>
      <w:sz w:val="28"/>
      <w:szCs w:val="28"/>
      <w:lang w:eastAsia="en-US"/>
    </w:rPr>
  </w:style>
  <w:style w:type="character" w:customStyle="1" w:styleId="40">
    <w:name w:val="Заголовок 4 Знак"/>
    <w:basedOn w:val="a0"/>
    <w:link w:val="4"/>
    <w:qFormat/>
    <w:rPr>
      <w:b/>
      <w:color w:val="000000" w:themeColor="text1"/>
      <w:sz w:val="24"/>
    </w:rPr>
  </w:style>
  <w:style w:type="character" w:customStyle="1" w:styleId="20">
    <w:name w:val="Заголовок 2 Знак"/>
    <w:basedOn w:val="a0"/>
    <w:link w:val="2"/>
    <w:uiPriority w:val="9"/>
    <w:qFormat/>
    <w:rPr>
      <w:b/>
      <w:bCs/>
      <w:color w:val="auto"/>
      <w:sz w:val="26"/>
      <w:szCs w:val="26"/>
      <w:lang w:eastAsia="en-US"/>
    </w:rPr>
  </w:style>
  <w:style w:type="character" w:customStyle="1" w:styleId="60">
    <w:name w:val="Заголовок 6 Знак"/>
    <w:basedOn w:val="a0"/>
    <w:link w:val="6"/>
    <w:qFormat/>
    <w:rPr>
      <w:rFonts w:asciiTheme="majorHAnsi" w:hAnsiTheme="majorHAnsi"/>
      <w:color w:val="1F3864" w:themeColor="accent1" w:themeShade="80"/>
      <w:sz w:val="24"/>
    </w:rPr>
  </w:style>
  <w:style w:type="character" w:customStyle="1" w:styleId="af8">
    <w:name w:val="Основной Знак"/>
    <w:basedOn w:val="a0"/>
    <w:link w:val="af9"/>
    <w:qFormat/>
    <w:locked/>
    <w:rsid w:val="005B7F44"/>
    <w:rPr>
      <w:rFonts w:eastAsia="Times New Roman"/>
      <w:bCs/>
      <w:sz w:val="28"/>
      <w:szCs w:val="28"/>
    </w:rPr>
  </w:style>
  <w:style w:type="paragraph" w:customStyle="1" w:styleId="af9">
    <w:name w:val="Основной"/>
    <w:basedOn w:val="af0"/>
    <w:link w:val="af8"/>
    <w:qFormat/>
    <w:rsid w:val="005B7F44"/>
    <w:pPr>
      <w:widowControl/>
      <w:tabs>
        <w:tab w:val="left" w:pos="284"/>
        <w:tab w:val="left" w:pos="851"/>
        <w:tab w:val="left" w:pos="1134"/>
        <w:tab w:val="left" w:pos="1418"/>
        <w:tab w:val="left" w:pos="1701"/>
        <w:tab w:val="left" w:pos="2268"/>
      </w:tabs>
      <w:autoSpaceDE/>
      <w:autoSpaceDN/>
      <w:spacing w:before="60"/>
      <w:ind w:firstLine="709"/>
      <w:jc w:val="both"/>
    </w:pPr>
    <w:rPr>
      <w:bCs/>
      <w:sz w:val="28"/>
      <w:szCs w:val="28"/>
      <w:lang w:eastAsia="ru-RU"/>
    </w:rPr>
  </w:style>
  <w:style w:type="paragraph" w:styleId="afa">
    <w:name w:val="Normal (Web)"/>
    <w:basedOn w:val="a"/>
    <w:uiPriority w:val="99"/>
    <w:unhideWhenUsed/>
    <w:rsid w:val="00542408"/>
    <w:pPr>
      <w:widowControl/>
      <w:autoSpaceDE/>
      <w:autoSpaceDN/>
      <w:spacing w:before="100" w:beforeAutospacing="1" w:after="100" w:afterAutospacing="1"/>
    </w:pPr>
    <w:rPr>
      <w:sz w:val="24"/>
      <w:lang w:eastAsia="ru-RU"/>
    </w:rPr>
  </w:style>
  <w:style w:type="paragraph" w:styleId="afb">
    <w:name w:val="Balloon Text"/>
    <w:basedOn w:val="a"/>
    <w:link w:val="afc"/>
    <w:uiPriority w:val="99"/>
    <w:semiHidden/>
    <w:unhideWhenUsed/>
    <w:rsid w:val="006379C5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6379C5"/>
    <w:rPr>
      <w:rFonts w:ascii="Segoe UI" w:eastAsia="Times New Roman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9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9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2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jpg"/><Relationship Id="rId18" Type="http://schemas.openxmlformats.org/officeDocument/2006/relationships/image" Target="media/image4.jpg"/><Relationship Id="rId26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comments" Target="commen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3.jpg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hyperlink" Target="http://cirtt.mrsk-1.ru:8075/sap/bc/srt/wsdl/flv_10002A101AD1/bndg_url/sap/bc/srt/rfc/sap/zws_sour_transpreq/700/zws_sour_transpreq/zws_sour_transpreq?sap-client=700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microsoft.com/office/2016/09/relationships/commentsIds" Target="commentsIds.xml"/><Relationship Id="rId28" Type="http://schemas.microsoft.com/office/2011/relationships/people" Target="people.xml"/><Relationship Id="rId10" Type="http://schemas.openxmlformats.org/officeDocument/2006/relationships/footer" Target="footer2.xml"/><Relationship Id="rId19" Type="http://schemas.openxmlformats.org/officeDocument/2006/relationships/hyperlink" Target="http://cirtt.mrsk-1.ru:8075/sap/bc/srt/wsdl/flv_10002A101AD1/bndg_url/sap/bc/srt/rfc/sap/zws_sour_transpreq/700/zws_sour_transpreq/zws_sour_transpreq?sap-client=700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microsoft.com/office/2011/relationships/commentsExtended" Target="commentsExtended.xml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neva\Desktop\&#1053;&#1086;&#1074;&#1072;&#1103;%20&#1087;&#1072;&#1087;&#1082;&#1072;%20(2)\&#1060;&#1091;&#1085;&#1082;&#1094;&#1080;&#1086;&#1085;&#1072;&#1083;&#1100;&#1085;&#1072;&#1103;%20&#1089;&#1087;&#1077;&#1094;&#1080;&#1092;&#1080;&#1082;&#1072;&#1094;&#1080;&#1103;%20&#1042;9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3E407-CEFE-464E-9FE0-5AF89870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Функциональная спецификация В9</Template>
  <TotalTime>130</TotalTime>
  <Pages>26</Pages>
  <Words>3228</Words>
  <Characters>18403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Синева Елизавета</dc:creator>
  <cp:lastModifiedBy>Хасанов Илдар</cp:lastModifiedBy>
  <cp:revision>4</cp:revision>
  <dcterms:created xsi:type="dcterms:W3CDTF">2025-04-23T06:45:00Z</dcterms:created>
  <dcterms:modified xsi:type="dcterms:W3CDTF">2025-04-23T09:11:00Z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1049-12.2.0.13412</vt:lpwstr>
  </property>
  <property fmtid="{D5CDD505-2E9C-101B-9397-08002B2CF9AE}" pid="3" name="ICV">
    <vt:lpwstr>21E3DFBEF5E74491BA0D782A88A6142A_12</vt:lpwstr>
  </property>
</Properties>
</file>